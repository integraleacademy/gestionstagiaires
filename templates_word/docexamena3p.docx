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B37C26" w14:textId="77777777" w:rsidR="00686FDE" w:rsidRDefault="00686FDE" w:rsidP="00686FDE">
      <w:pPr>
        <w:rPr>
          <w:rFonts w:asciiTheme="minorHAnsi" w:hAnsiTheme="minorHAnsi" w:cs="Arial"/>
          <w:b/>
          <w:sz w:val="22"/>
          <w:szCs w:val="22"/>
        </w:rPr>
      </w:pPr>
    </w:p>
    <w:p w14:paraId="1BAE93E6" w14:textId="77777777" w:rsidR="00686FDE" w:rsidRDefault="00686FDE" w:rsidP="00686FDE">
      <w:pPr>
        <w:rPr>
          <w:rFonts w:asciiTheme="minorHAnsi" w:hAnsiTheme="minorHAnsi" w:cs="Arial"/>
          <w:b/>
          <w:sz w:val="22"/>
          <w:szCs w:val="22"/>
        </w:rPr>
      </w:pPr>
    </w:p>
    <w:p w14:paraId="136CAD15" w14:textId="77777777" w:rsidR="00686FDE" w:rsidRDefault="00686FDE" w:rsidP="00686FDE">
      <w:pPr>
        <w:rPr>
          <w:rFonts w:asciiTheme="minorHAnsi" w:hAnsiTheme="minorHAnsi" w:cs="Arial"/>
          <w:b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86FDE" w14:paraId="43EE94D7" w14:textId="77777777" w:rsidTr="00686FDE">
        <w:tc>
          <w:tcPr>
            <w:tcW w:w="9212" w:type="dxa"/>
          </w:tcPr>
          <w:p w14:paraId="4B38BFE4" w14:textId="77777777" w:rsidR="00686FDE" w:rsidRDefault="00686FDE" w:rsidP="00686FDE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5B266FAF" w14:textId="77777777" w:rsidR="00686FDE" w:rsidRDefault="00686FDE" w:rsidP="00686FDE">
            <w:pPr>
              <w:jc w:val="center"/>
              <w:rPr>
                <w:rFonts w:asciiTheme="minorHAnsi" w:hAnsiTheme="minorHAnsi" w:cs="Arial"/>
                <w:b/>
                <w:sz w:val="48"/>
                <w:szCs w:val="22"/>
              </w:rPr>
            </w:pPr>
            <w:r w:rsidRPr="00686FDE">
              <w:rPr>
                <w:rFonts w:asciiTheme="minorHAnsi" w:hAnsiTheme="minorHAnsi" w:cs="Arial"/>
                <w:b/>
                <w:sz w:val="48"/>
                <w:szCs w:val="22"/>
              </w:rPr>
              <w:t>DOSSIER EXAMEN</w:t>
            </w:r>
          </w:p>
          <w:p w14:paraId="6C976EF4" w14:textId="77777777" w:rsidR="002661FD" w:rsidRDefault="002661FD" w:rsidP="00686FDE">
            <w:pPr>
              <w:jc w:val="center"/>
              <w:rPr>
                <w:rFonts w:asciiTheme="minorHAnsi" w:hAnsiTheme="minorHAnsi" w:cs="Arial"/>
                <w:b/>
                <w:sz w:val="48"/>
                <w:szCs w:val="22"/>
              </w:rPr>
            </w:pPr>
          </w:p>
          <w:p w14:paraId="08887371" w14:textId="77777777" w:rsidR="002661FD" w:rsidRDefault="002661FD" w:rsidP="00686FDE">
            <w:pPr>
              <w:jc w:val="center"/>
              <w:rPr>
                <w:rFonts w:asciiTheme="minorHAnsi" w:hAnsiTheme="minorHAnsi" w:cs="Arial"/>
                <w:b/>
                <w:sz w:val="48"/>
                <w:szCs w:val="22"/>
              </w:rPr>
            </w:pPr>
            <w:r>
              <w:rPr>
                <w:rFonts w:asciiTheme="minorHAnsi" w:hAnsiTheme="minorHAnsi" w:cs="Arial"/>
                <w:b/>
                <w:noProof/>
                <w:sz w:val="48"/>
                <w:szCs w:val="22"/>
              </w:rPr>
              <w:drawing>
                <wp:inline distT="0" distB="0" distL="0" distR="0" wp14:anchorId="7B7D2838" wp14:editId="0B7CEFEC">
                  <wp:extent cx="1380160" cy="1440000"/>
                  <wp:effectExtent l="0" t="0" r="0" b="8255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ogo_TitreA3P_CMJN.jpe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16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15FA2" w14:textId="77777777" w:rsidR="00686FDE" w:rsidRPr="00686FDE" w:rsidRDefault="00686FDE" w:rsidP="00686FDE">
            <w:pPr>
              <w:jc w:val="center"/>
              <w:rPr>
                <w:rFonts w:asciiTheme="minorHAnsi" w:hAnsiTheme="minorHAnsi" w:cs="Arial"/>
                <w:b/>
                <w:sz w:val="56"/>
                <w:szCs w:val="22"/>
              </w:rPr>
            </w:pPr>
          </w:p>
          <w:p w14:paraId="167EC2CA" w14:textId="77777777" w:rsidR="00DF7B19" w:rsidRDefault="00686FDE" w:rsidP="00686FDE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</w:pPr>
            <w:r w:rsidRPr="00686FDE"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  <w:t xml:space="preserve">Titre à Finalité Professionnelle (TFP) </w:t>
            </w:r>
          </w:p>
          <w:p w14:paraId="1803794E" w14:textId="77777777" w:rsidR="00686FDE" w:rsidRPr="00686FDE" w:rsidRDefault="00686FDE" w:rsidP="00686FDE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</w:pPr>
            <w:r w:rsidRPr="00686FDE"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  <w:t xml:space="preserve">Agent de Protection Physique des Personnes (A3P) </w:t>
            </w:r>
          </w:p>
          <w:p w14:paraId="58516878" w14:textId="77777777" w:rsidR="00686FDE" w:rsidRPr="00686FDE" w:rsidRDefault="00686FDE" w:rsidP="00686FDE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</w:pPr>
          </w:p>
          <w:p w14:paraId="4621BA35" w14:textId="77777777" w:rsidR="00686FDE" w:rsidRPr="00686FDE" w:rsidRDefault="00686FDE" w:rsidP="00686FDE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</w:pPr>
            <w:r w:rsidRPr="00686FDE"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  <w:t xml:space="preserve">Session du </w:t>
            </w:r>
          </w:p>
          <w:p w14:paraId="16F14B56" w14:textId="77777777" w:rsidR="00686FDE" w:rsidRDefault="000E3865" w:rsidP="0060270E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8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/>
                <w:iCs/>
                <w:noProof/>
                <w:sz w:val="28"/>
                <w:szCs w:val="22"/>
              </w:rPr>
              <w:t>{{ periode_formation }}</w:t>
            </w:r>
          </w:p>
          <w:p w14:paraId="41E3F20B" w14:textId="77777777" w:rsidR="0060270E" w:rsidRDefault="0060270E" w:rsidP="00686FDE">
            <w:pPr>
              <w:jc w:val="center"/>
              <w:rPr>
                <w:rFonts w:asciiTheme="minorHAnsi" w:hAnsiTheme="minorHAnsi" w:cs="Arial"/>
                <w:b/>
                <w:color w:val="548DD4" w:themeColor="text2" w:themeTint="99"/>
                <w:sz w:val="32"/>
                <w:szCs w:val="22"/>
              </w:rPr>
            </w:pPr>
          </w:p>
          <w:p w14:paraId="60C954A1" w14:textId="77777777" w:rsidR="00686FDE" w:rsidRPr="00686FDE" w:rsidRDefault="00686FDE" w:rsidP="00686FDE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color w:val="548DD4" w:themeColor="text2" w:themeTint="99"/>
                <w:sz w:val="40"/>
                <w:szCs w:val="22"/>
              </w:rPr>
            </w:pPr>
            <w:r>
              <w:rPr>
                <w:rFonts w:asciiTheme="minorHAnsi" w:hAnsiTheme="minorHAnsi" w:cs="Arial"/>
                <w:b/>
                <w:noProof/>
                <w:color w:val="548DD4" w:themeColor="text2" w:themeTint="99"/>
                <w:sz w:val="32"/>
                <w:szCs w:val="22"/>
              </w:rPr>
              <w:t>{{ nom_complet }}</w:t>
            </w:r>
          </w:p>
          <w:p w14:paraId="26C08D04" w14:textId="77777777" w:rsidR="00686FDE" w:rsidRDefault="00686FDE" w:rsidP="00686FDE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</w:tc>
      </w:tr>
    </w:tbl>
    <w:p w14:paraId="32D0D366" w14:textId="77777777" w:rsidR="00686FDE" w:rsidRDefault="00686FDE" w:rsidP="00686FDE">
      <w:pPr>
        <w:rPr>
          <w:rFonts w:asciiTheme="minorHAnsi" w:hAnsiTheme="minorHAnsi" w:cs="Arial"/>
          <w:b/>
          <w:sz w:val="22"/>
          <w:szCs w:val="22"/>
        </w:rPr>
      </w:pPr>
    </w:p>
    <w:p w14:paraId="104ABAFC" w14:textId="77777777" w:rsidR="00686FDE" w:rsidRDefault="00686FDE" w:rsidP="00686FDE">
      <w:pPr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br w:type="page"/>
      </w:r>
    </w:p>
    <w:p w14:paraId="1DF4219A" w14:textId="77777777" w:rsidR="00F55BB9" w:rsidRPr="00711572" w:rsidRDefault="00F55BB9" w:rsidP="000F28C5">
      <w:pPr>
        <w:ind w:left="4820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noProof/>
          <w:sz w:val="22"/>
          <w:szCs w:val="22"/>
        </w:rPr>
        <w:lastRenderedPageBreak/>
        <w:t>{{ nom_complet }}</w:t>
      </w:r>
    </w:p>
    <w:p w14:paraId="39B9D26F" w14:textId="77777777" w:rsidR="00093DBC" w:rsidRPr="00711572" w:rsidRDefault="00F55BB9" w:rsidP="00F55BB9">
      <w:pPr>
        <w:ind w:left="4111" w:firstLine="709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noProof/>
          <w:sz w:val="22"/>
          <w:szCs w:val="22"/>
        </w:rPr>
        <w:t>{{ code_postal }} {{ ville }}</w:t>
      </w:r>
    </w:p>
    <w:p w14:paraId="28CABCB9" w14:textId="77777777" w:rsidR="008A2D69" w:rsidRDefault="008A2D69">
      <w:pPr>
        <w:rPr>
          <w:rFonts w:asciiTheme="minorHAnsi" w:hAnsiTheme="minorHAnsi" w:cs="Arial"/>
          <w:sz w:val="22"/>
          <w:szCs w:val="22"/>
        </w:rPr>
      </w:pPr>
    </w:p>
    <w:p w14:paraId="04B6DB3B" w14:textId="77777777" w:rsidR="008A2D69" w:rsidRPr="000F28C5" w:rsidRDefault="008A2D69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B361C2" w:rsidRPr="000F28C5" w14:paraId="3A0270DF" w14:textId="77777777" w:rsidTr="00F85671">
        <w:trPr>
          <w:trHeight w:val="524"/>
        </w:trPr>
        <w:tc>
          <w:tcPr>
            <w:tcW w:w="9212" w:type="dxa"/>
            <w:vAlign w:val="center"/>
          </w:tcPr>
          <w:p w14:paraId="760507A0" w14:textId="77777777" w:rsidR="00B361C2" w:rsidRPr="00B361C2" w:rsidRDefault="00B361C2" w:rsidP="00F85671">
            <w:pPr>
              <w:jc w:val="center"/>
              <w:rPr>
                <w:rFonts w:asciiTheme="minorHAnsi" w:hAnsiTheme="minorHAnsi" w:cs="Arial"/>
                <w:b/>
                <w:bCs/>
                <w:iCs/>
                <w:sz w:val="22"/>
                <w:szCs w:val="22"/>
              </w:rPr>
            </w:pPr>
            <w:r w:rsidRPr="00B361C2">
              <w:rPr>
                <w:rFonts w:asciiTheme="minorHAnsi" w:hAnsiTheme="minorHAnsi" w:cs="Arial"/>
                <w:b/>
                <w:bCs/>
                <w:iCs/>
                <w:sz w:val="28"/>
                <w:szCs w:val="22"/>
              </w:rPr>
              <w:t>CONVOCATION OFFICIELLE</w:t>
            </w:r>
            <w:r>
              <w:rPr>
                <w:rFonts w:asciiTheme="minorHAnsi" w:hAnsiTheme="minorHAnsi" w:cs="Arial"/>
                <w:b/>
                <w:bCs/>
                <w:iCs/>
                <w:sz w:val="28"/>
                <w:szCs w:val="22"/>
              </w:rPr>
              <w:t xml:space="preserve"> EN FORMATION</w:t>
            </w:r>
          </w:p>
        </w:tc>
      </w:tr>
    </w:tbl>
    <w:p w14:paraId="0AB0FC7F" w14:textId="77777777" w:rsidR="00B361C2" w:rsidRDefault="00B361C2" w:rsidP="00B361C2">
      <w:pPr>
        <w:rPr>
          <w:rFonts w:asciiTheme="minorHAnsi" w:hAnsiTheme="minorHAnsi" w:cs="Arial"/>
          <w:sz w:val="22"/>
          <w:szCs w:val="22"/>
        </w:rPr>
      </w:pPr>
    </w:p>
    <w:p w14:paraId="42D353AD" w14:textId="77777777" w:rsidR="00711572" w:rsidRPr="00711572" w:rsidRDefault="00B361C2" w:rsidP="00711572">
      <w:pPr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 xml:space="preserve">Bonjour </w:t>
      </w:r>
      <w:proofErr w:type="gramStart"/>
      <w:r>
        <w:rPr>
          <w:rFonts w:asciiTheme="minorHAnsi" w:hAnsiTheme="minorHAnsi" w:cs="Arial"/>
          <w:b/>
          <w:sz w:val="22"/>
          <w:szCs w:val="22"/>
        </w:rPr>
        <w:t>{{ nom</w:t>
      </w:r>
      <w:proofErr w:type="gramEnd"/>
      <w:r>
        <w:rPr>
          <w:rFonts w:asciiTheme="minorHAnsi" w:hAnsiTheme="minorHAnsi" w:cs="Arial"/>
          <w:b/>
          <w:sz w:val="22"/>
          <w:szCs w:val="22"/>
        </w:rPr>
        <w:t>_</w:t>
      </w:r>
      <w:proofErr w:type="gramStart"/>
      <w:r>
        <w:rPr>
          <w:rFonts w:asciiTheme="minorHAnsi" w:hAnsiTheme="minorHAnsi" w:cs="Arial"/>
          <w:b/>
          <w:sz w:val="22"/>
          <w:szCs w:val="22"/>
        </w:rPr>
        <w:t>complet }</w:t>
      </w:r>
      <w:proofErr w:type="gramEnd"/>
      <w:r>
        <w:rPr>
          <w:rFonts w:asciiTheme="minorHAnsi" w:hAnsiTheme="minorHAnsi" w:cs="Arial"/>
          <w:b/>
          <w:sz w:val="22"/>
          <w:szCs w:val="22"/>
        </w:rPr>
        <w:t>},</w:t>
      </w:r>
    </w:p>
    <w:p w14:paraId="403DEEE3" w14:textId="77777777" w:rsidR="00093DBC" w:rsidRPr="000F28C5" w:rsidRDefault="00093DBC">
      <w:pPr>
        <w:rPr>
          <w:rFonts w:asciiTheme="minorHAnsi" w:hAnsiTheme="minorHAnsi" w:cs="Arial"/>
          <w:sz w:val="22"/>
          <w:szCs w:val="22"/>
        </w:rPr>
      </w:pPr>
    </w:p>
    <w:p w14:paraId="2302488B" w14:textId="77777777" w:rsidR="00093DBC" w:rsidRPr="000F28C5" w:rsidRDefault="00093DBC">
      <w:pPr>
        <w:jc w:val="both"/>
        <w:rPr>
          <w:rFonts w:asciiTheme="minorHAnsi" w:hAnsiTheme="minorHAnsi" w:cs="Arial"/>
          <w:sz w:val="22"/>
          <w:szCs w:val="22"/>
        </w:rPr>
      </w:pPr>
      <w:r w:rsidRPr="000F28C5">
        <w:rPr>
          <w:rFonts w:asciiTheme="minorHAnsi" w:hAnsiTheme="minorHAnsi" w:cs="Arial"/>
          <w:sz w:val="22"/>
          <w:szCs w:val="22"/>
        </w:rPr>
        <w:tab/>
        <w:t>Nous avons le p</w:t>
      </w:r>
      <w:r w:rsidR="00B361C2">
        <w:rPr>
          <w:rFonts w:asciiTheme="minorHAnsi" w:hAnsiTheme="minorHAnsi" w:cs="Arial"/>
          <w:sz w:val="22"/>
          <w:szCs w:val="22"/>
        </w:rPr>
        <w:t xml:space="preserve">laisir de vous confirmer votre inscription en formation : </w:t>
      </w:r>
    </w:p>
    <w:p w14:paraId="29A5BA50" w14:textId="77777777" w:rsidR="00093DBC" w:rsidRPr="000F28C5" w:rsidRDefault="00093DBC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093DBC" w:rsidRPr="000F28C5" w14:paraId="30BA40E8" w14:textId="77777777" w:rsidTr="009E76BF">
        <w:trPr>
          <w:trHeight w:val="524"/>
        </w:trPr>
        <w:tc>
          <w:tcPr>
            <w:tcW w:w="9212" w:type="dxa"/>
            <w:vAlign w:val="center"/>
          </w:tcPr>
          <w:p w14:paraId="55E96348" w14:textId="77777777" w:rsidR="00093DBC" w:rsidRDefault="00B361C2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 xml:space="preserve">Titre à Finalité Professionnelle (TFP) Agent de Protection Physique des Personnes (A3P) </w:t>
            </w:r>
          </w:p>
          <w:p w14:paraId="7592A149" w14:textId="77777777" w:rsidR="00F47184" w:rsidRDefault="00F47184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</w:pPr>
          </w:p>
          <w:p w14:paraId="15426F73" w14:textId="77777777" w:rsidR="00ED27A1" w:rsidRPr="00F47184" w:rsidRDefault="00ED27A1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 xml:space="preserve">Qui se déroulera du </w:t>
            </w:r>
            <w:proofErr w:type="gramStart"/>
            <w:r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>{{ periode</w:t>
            </w:r>
            <w:proofErr w:type="gramEnd"/>
            <w:r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>_formation }}</w:t>
            </w:r>
          </w:p>
        </w:tc>
      </w:tr>
    </w:tbl>
    <w:p w14:paraId="7458CB9C" w14:textId="77777777" w:rsidR="00093DBC" w:rsidRPr="000F28C5" w:rsidRDefault="00093DBC">
      <w:pPr>
        <w:rPr>
          <w:rFonts w:asciiTheme="minorHAnsi" w:hAnsiTheme="minorHAnsi" w:cs="Arial"/>
          <w:sz w:val="22"/>
          <w:szCs w:val="22"/>
        </w:rPr>
      </w:pPr>
    </w:p>
    <w:p w14:paraId="0D881CE1" w14:textId="77777777" w:rsidR="00093DBC" w:rsidRPr="000F28C5" w:rsidRDefault="00093DBC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23"/>
        <w:gridCol w:w="4549"/>
      </w:tblGrid>
      <w:tr w:rsidR="00093DBC" w:rsidRPr="000F28C5" w14:paraId="57741E04" w14:textId="77777777">
        <w:tc>
          <w:tcPr>
            <w:tcW w:w="4606" w:type="dxa"/>
          </w:tcPr>
          <w:p w14:paraId="39C8AB4C" w14:textId="77777777" w:rsidR="00093DBC" w:rsidRPr="000F28C5" w:rsidRDefault="00093DBC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 xml:space="preserve">Date et heure </w:t>
            </w:r>
            <w:r w:rsidR="00B361C2">
              <w:rPr>
                <w:rFonts w:asciiTheme="minorHAnsi" w:hAnsiTheme="minorHAnsi" w:cs="Arial"/>
                <w:sz w:val="22"/>
                <w:szCs w:val="22"/>
              </w:rPr>
              <w:t>de début de formation </w:t>
            </w:r>
          </w:p>
        </w:tc>
        <w:tc>
          <w:tcPr>
            <w:tcW w:w="4606" w:type="dxa"/>
          </w:tcPr>
          <w:p w14:paraId="626047FE" w14:textId="77777777" w:rsidR="00093DBC" w:rsidRPr="000F28C5" w:rsidRDefault="00093DBC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noProof/>
                <w:sz w:val="22"/>
                <w:szCs w:val="22"/>
              </w:rPr>
              <w:t>{{ date_debut_formation }} à 08h30</w:t>
            </w:r>
          </w:p>
          <w:p w14:paraId="22B6BCC2" w14:textId="77777777" w:rsidR="00093DBC" w:rsidRPr="000F28C5" w:rsidRDefault="00093DBC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093DBC" w:rsidRPr="000F28C5" w14:paraId="7CF7954E" w14:textId="77777777">
        <w:tc>
          <w:tcPr>
            <w:tcW w:w="4606" w:type="dxa"/>
          </w:tcPr>
          <w:p w14:paraId="1CB05A7E" w14:textId="77777777" w:rsidR="00093DBC" w:rsidRPr="000F28C5" w:rsidRDefault="00093DBC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>Durée et calendrier</w:t>
            </w:r>
          </w:p>
        </w:tc>
        <w:tc>
          <w:tcPr>
            <w:tcW w:w="4606" w:type="dxa"/>
          </w:tcPr>
          <w:p w14:paraId="348C61DA" w14:textId="77777777" w:rsidR="00093DBC" w:rsidRPr="000F28C5" w:rsidRDefault="00093DBC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328 heures</w:t>
            </w:r>
          </w:p>
          <w:p w14:paraId="0892A604" w14:textId="77777777" w:rsidR="00093DBC" w:rsidRPr="000F28C5" w:rsidRDefault="00093DBC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093DBC" w:rsidRPr="000F28C5" w14:paraId="6D77E18F" w14:textId="77777777">
        <w:tc>
          <w:tcPr>
            <w:tcW w:w="4606" w:type="dxa"/>
          </w:tcPr>
          <w:p w14:paraId="4127D7D5" w14:textId="77777777" w:rsidR="00093DBC" w:rsidRPr="000F28C5" w:rsidRDefault="00093DBC" w:rsidP="00B6776D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>Lieu</w:t>
            </w:r>
          </w:p>
        </w:tc>
        <w:tc>
          <w:tcPr>
            <w:tcW w:w="4606" w:type="dxa"/>
          </w:tcPr>
          <w:p w14:paraId="308FE204" w14:textId="77777777" w:rsidR="004D27EF" w:rsidRDefault="00B361C2" w:rsidP="004D27E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Intégrale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Academy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 xml:space="preserve">, </w:t>
            </w:r>
            <w:r w:rsidR="00711572">
              <w:rPr>
                <w:rFonts w:asciiTheme="minorHAnsi" w:hAnsiTheme="minorHAnsi" w:cs="Arial"/>
                <w:sz w:val="22"/>
                <w:szCs w:val="22"/>
              </w:rPr>
              <w:t xml:space="preserve">54 chemin du </w:t>
            </w:r>
            <w:proofErr w:type="spellStart"/>
            <w:r w:rsidR="00711572">
              <w:rPr>
                <w:rFonts w:asciiTheme="minorHAnsi" w:hAnsiTheme="minorHAnsi" w:cs="Arial"/>
                <w:sz w:val="22"/>
                <w:szCs w:val="22"/>
              </w:rPr>
              <w:t>Carreou</w:t>
            </w:r>
            <w:proofErr w:type="spellEnd"/>
            <w:r w:rsidR="00711572">
              <w:rPr>
                <w:rFonts w:asciiTheme="minorHAnsi" w:hAnsiTheme="minorHAnsi" w:cs="Arial"/>
                <w:sz w:val="22"/>
                <w:szCs w:val="22"/>
              </w:rPr>
              <w:t xml:space="preserve">, 83480, </w:t>
            </w:r>
            <w:r>
              <w:rPr>
                <w:rFonts w:asciiTheme="minorHAnsi" w:hAnsiTheme="minorHAnsi" w:cs="Arial"/>
                <w:sz w:val="22"/>
                <w:szCs w:val="22"/>
              </w:rPr>
              <w:t>Puget sur Argens (Var, 83)</w:t>
            </w:r>
          </w:p>
          <w:p w14:paraId="1ADE92EA" w14:textId="77777777" w:rsidR="00B6776D" w:rsidRPr="000F28C5" w:rsidRDefault="00B6776D" w:rsidP="00B6776D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67B6DE37" w14:textId="77777777" w:rsidR="00093DBC" w:rsidRPr="000F28C5" w:rsidRDefault="00093DBC" w:rsidP="00B6776D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2B151546" w14:textId="77777777" w:rsidR="00093DBC" w:rsidRDefault="00B6776D" w:rsidP="00B6776D">
      <w:pPr>
        <w:jc w:val="both"/>
        <w:rPr>
          <w:rFonts w:asciiTheme="minorHAnsi" w:hAnsiTheme="minorHAnsi" w:cs="Arial"/>
          <w:sz w:val="22"/>
          <w:szCs w:val="22"/>
        </w:rPr>
      </w:pPr>
      <w:r w:rsidRPr="00B6776D">
        <w:rPr>
          <w:rFonts w:asciiTheme="minorHAnsi" w:hAnsiTheme="minorHAnsi" w:cs="Arial"/>
          <w:sz w:val="22"/>
          <w:szCs w:val="22"/>
        </w:rPr>
        <w:t xml:space="preserve">En cas d'indisponibilité ou de renoncement, nous vous remercions de bien vouloir nous avertir dès que possible par téléphone au 04 22 47 07 69 ou par </w:t>
      </w:r>
      <w:proofErr w:type="gramStart"/>
      <w:r w:rsidRPr="00B6776D">
        <w:rPr>
          <w:rFonts w:asciiTheme="minorHAnsi" w:hAnsiTheme="minorHAnsi" w:cs="Arial"/>
          <w:sz w:val="22"/>
          <w:szCs w:val="22"/>
        </w:rPr>
        <w:t>email</w:t>
      </w:r>
      <w:proofErr w:type="gramEnd"/>
      <w:r w:rsidRPr="00B6776D">
        <w:rPr>
          <w:rFonts w:asciiTheme="minorHAnsi" w:hAnsiTheme="minorHAnsi" w:cs="Arial"/>
          <w:sz w:val="22"/>
          <w:szCs w:val="22"/>
        </w:rPr>
        <w:t xml:space="preserve"> integralesecuriteformations@gmail.com. </w:t>
      </w:r>
    </w:p>
    <w:p w14:paraId="62DDEEAD" w14:textId="77777777" w:rsidR="00B6776D" w:rsidRPr="000F28C5" w:rsidRDefault="00B6776D">
      <w:pPr>
        <w:rPr>
          <w:rFonts w:asciiTheme="minorHAnsi" w:hAnsiTheme="minorHAnsi" w:cs="Arial"/>
          <w:sz w:val="22"/>
          <w:szCs w:val="22"/>
        </w:rPr>
      </w:pPr>
    </w:p>
    <w:p w14:paraId="771A514A" w14:textId="77777777" w:rsidR="00711572" w:rsidRPr="000F28C5" w:rsidRDefault="00711572" w:rsidP="00711572">
      <w:pPr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Nous restons à votre disposition pour tout renseignement complémentaire, et, nous vous prions de croire, </w:t>
      </w:r>
      <w:proofErr w:type="gramStart"/>
      <w:r>
        <w:rPr>
          <w:rFonts w:asciiTheme="minorHAnsi" w:hAnsiTheme="minorHAnsi" w:cs="Arial"/>
          <w:sz w:val="22"/>
          <w:szCs w:val="22"/>
        </w:rPr>
        <w:t>{{ nom</w:t>
      </w:r>
      <w:proofErr w:type="gramEnd"/>
      <w:r>
        <w:rPr>
          <w:rFonts w:asciiTheme="minorHAnsi" w:hAnsiTheme="minorHAnsi" w:cs="Arial"/>
          <w:sz w:val="22"/>
          <w:szCs w:val="22"/>
        </w:rPr>
        <w:t>_</w:t>
      </w:r>
      <w:proofErr w:type="gramStart"/>
      <w:r>
        <w:rPr>
          <w:rFonts w:asciiTheme="minorHAnsi" w:hAnsiTheme="minorHAnsi" w:cs="Arial"/>
          <w:sz w:val="22"/>
          <w:szCs w:val="22"/>
        </w:rPr>
        <w:t>complet }</w:t>
      </w:r>
      <w:proofErr w:type="gramEnd"/>
      <w:r>
        <w:rPr>
          <w:rFonts w:asciiTheme="minorHAnsi" w:hAnsiTheme="minorHAnsi" w:cs="Arial"/>
          <w:sz w:val="22"/>
          <w:szCs w:val="22"/>
        </w:rPr>
        <w:t>}, en l’expression de nos salutations distinguées.</w:t>
      </w:r>
    </w:p>
    <w:p w14:paraId="47AD7A0B" w14:textId="77777777" w:rsidR="000F28C5" w:rsidRPr="00721B6F" w:rsidRDefault="000F28C5" w:rsidP="000F28C5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</w:p>
    <w:p w14:paraId="652FE311" w14:textId="77777777" w:rsidR="000F28C5" w:rsidRPr="00721B6F" w:rsidRDefault="000F28C5" w:rsidP="00721B6F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  <w:r>
        <w:rPr>
          <w:rFonts w:ascii="Calibri" w:eastAsia="Calibri" w:hAnsi="Calibri"/>
          <w:b/>
          <w:i/>
          <w:sz w:val="22"/>
          <w:szCs w:val="22"/>
          <w:lang w:eastAsia="en-US"/>
        </w:rPr>
        <w:t xml:space="preserve">Fait à Puget sur Argens, le </w:t>
      </w:r>
      <w:proofErr w:type="gramStart"/>
      <w:r>
        <w:rPr>
          <w:rFonts w:ascii="Calibri" w:eastAsia="Calibri" w:hAnsi="Calibri"/>
          <w:b/>
          <w:i/>
          <w:sz w:val="22"/>
          <w:szCs w:val="22"/>
          <w:lang w:eastAsia="en-US"/>
        </w:rPr>
        <w:t>{{ date</w:t>
      </w:r>
      <w:proofErr w:type="gramEnd"/>
      <w:r>
        <w:rPr>
          <w:rFonts w:ascii="Calibri" w:eastAsia="Calibri" w:hAnsi="Calibri"/>
          <w:b/>
          <w:i/>
          <w:sz w:val="22"/>
          <w:szCs w:val="22"/>
          <w:lang w:eastAsia="en-US"/>
        </w:rPr>
        <w:t>_</w:t>
      </w:r>
      <w:proofErr w:type="gramStart"/>
      <w:r>
        <w:rPr>
          <w:rFonts w:ascii="Calibri" w:eastAsia="Calibri" w:hAnsi="Calibri"/>
          <w:b/>
          <w:i/>
          <w:sz w:val="22"/>
          <w:szCs w:val="22"/>
          <w:lang w:eastAsia="en-US"/>
        </w:rPr>
        <w:t>jour }</w:t>
      </w:r>
      <w:proofErr w:type="gramEnd"/>
      <w:r>
        <w:rPr>
          <w:rFonts w:ascii="Calibri" w:eastAsia="Calibri" w:hAnsi="Calibri"/>
          <w:b/>
          <w:i/>
          <w:sz w:val="22"/>
          <w:szCs w:val="22"/>
          <w:lang w:eastAsia="en-US"/>
        </w:rPr>
        <w:t>}</w:t>
      </w:r>
    </w:p>
    <w:p w14:paraId="7926F2AA" w14:textId="77777777" w:rsidR="000F28C5" w:rsidRPr="00721B6F" w:rsidRDefault="00B361C2" w:rsidP="00721B6F">
      <w:pPr>
        <w:jc w:val="right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>Monsieur Clément VAILLANT</w:t>
      </w:r>
    </w:p>
    <w:p w14:paraId="66386EBF" w14:textId="77777777" w:rsidR="00F85671" w:rsidRPr="00721B6F" w:rsidRDefault="00B361C2" w:rsidP="00721B6F">
      <w:pPr>
        <w:ind w:left="5670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 xml:space="preserve">Directeur général Intégrale </w:t>
      </w:r>
      <w:proofErr w:type="spellStart"/>
      <w:r w:rsidRPr="00721B6F">
        <w:rPr>
          <w:rFonts w:ascii="Calibri" w:eastAsia="Calibri" w:hAnsi="Calibri"/>
          <w:b/>
          <w:sz w:val="22"/>
          <w:szCs w:val="22"/>
          <w:lang w:eastAsia="en-US"/>
        </w:rPr>
        <w:t>Academy</w:t>
      </w:r>
      <w:proofErr w:type="spellEnd"/>
      <w:r w:rsidR="00721B6F" w:rsidRPr="00721B6F">
        <w:rPr>
          <w:rFonts w:ascii="Calibri" w:eastAsia="Calibri" w:hAnsi="Calibri"/>
          <w:b/>
          <w:sz w:val="22"/>
          <w:szCs w:val="22"/>
          <w:lang w:eastAsia="en-US"/>
        </w:rPr>
        <w:br/>
      </w:r>
    </w:p>
    <w:p w14:paraId="1DFD937E" w14:textId="77777777" w:rsidR="008A2D69" w:rsidRDefault="00721B6F" w:rsidP="008A2D69">
      <w:pPr>
        <w:jc w:val="right"/>
      </w:pPr>
      <w:r w:rsidRPr="00721B6F">
        <w:rPr>
          <w:rFonts w:ascii="Calibri" w:eastAsia="Calibri" w:hAnsi="Calibri"/>
          <w:noProof/>
          <w:sz w:val="22"/>
          <w:szCs w:val="22"/>
          <w:lang w:eastAsia="en-US"/>
        </w:rPr>
        <w:drawing>
          <wp:inline distT="0" distB="0" distL="0" distR="0" wp14:anchorId="530CE2B6" wp14:editId="30623FE0">
            <wp:extent cx="1177648" cy="658800"/>
            <wp:effectExtent l="0" t="0" r="3810" b="8255"/>
            <wp:docPr id="3" name="Image 3" descr="\\YOL2-FIC-01\Utilisateurs$\cle.vaillant\Documents\Signature Clement VAILL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YOL2-FIC-01\Utilisateurs$\cle.vaillant\Documents\Signature Clement VAILLAN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48" cy="6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B6F">
        <w:t xml:space="preserve"> </w:t>
      </w:r>
      <w:r>
        <w:rPr>
          <w:noProof/>
        </w:rPr>
        <w:drawing>
          <wp:inline distT="0" distB="0" distL="0" distR="0" wp14:anchorId="44395376" wp14:editId="66439C99">
            <wp:extent cx="1949450" cy="660400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01727" w14:textId="77777777" w:rsidR="00C10F4D" w:rsidRDefault="00C10F4D">
      <w:pPr>
        <w:rPr>
          <w:rFonts w:ascii="Calibri" w:eastAsia="Calibri" w:hAnsi="Calibri"/>
          <w:sz w:val="22"/>
          <w:szCs w:val="22"/>
          <w:lang w:eastAsia="en-US"/>
        </w:rPr>
      </w:pPr>
      <w:r>
        <w:rPr>
          <w:rFonts w:ascii="Calibri" w:eastAsia="Calibri" w:hAnsi="Calibri"/>
          <w:sz w:val="22"/>
          <w:szCs w:val="22"/>
          <w:lang w:eastAsia="en-US"/>
        </w:rPr>
        <w:br w:type="page"/>
      </w:r>
    </w:p>
    <w:p w14:paraId="1854E67F" w14:textId="77777777" w:rsidR="007B05D2" w:rsidRDefault="007B05D2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0C1B59E0" w14:textId="77777777" w:rsidR="007B05D2" w:rsidRDefault="007B05D2" w:rsidP="007B05D2">
      <w:pPr>
        <w:ind w:left="482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noProof/>
          <w:sz w:val="22"/>
          <w:szCs w:val="22"/>
        </w:rPr>
        <w:t>{{ nom_complet }}</w:t>
      </w:r>
    </w:p>
    <w:p w14:paraId="1053A1A6" w14:textId="77777777" w:rsidR="007B05D2" w:rsidRDefault="007B05D2" w:rsidP="007B05D2">
      <w:pPr>
        <w:ind w:left="4111" w:firstLine="709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noProof/>
          <w:sz w:val="22"/>
          <w:szCs w:val="22"/>
        </w:rPr>
        <w:t>{{ code_postal }} {{ ville }}</w:t>
      </w:r>
    </w:p>
    <w:p w14:paraId="736D046A" w14:textId="77777777" w:rsidR="008A2D69" w:rsidRPr="000F28C5" w:rsidRDefault="008A2D69" w:rsidP="007B05D2">
      <w:pPr>
        <w:ind w:left="4111" w:firstLine="709"/>
        <w:rPr>
          <w:rFonts w:asciiTheme="minorHAnsi" w:hAnsiTheme="minorHAnsi" w:cs="Arial"/>
          <w:sz w:val="22"/>
          <w:szCs w:val="22"/>
        </w:rPr>
      </w:pPr>
    </w:p>
    <w:p w14:paraId="384F4FAB" w14:textId="77777777" w:rsidR="007B05D2" w:rsidRPr="000F28C5" w:rsidRDefault="007B05D2" w:rsidP="007B05D2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7B05D2" w:rsidRPr="000F28C5" w14:paraId="6115FDEB" w14:textId="77777777" w:rsidTr="009D5E15">
        <w:trPr>
          <w:trHeight w:val="524"/>
        </w:trPr>
        <w:tc>
          <w:tcPr>
            <w:tcW w:w="9212" w:type="dxa"/>
            <w:vAlign w:val="center"/>
          </w:tcPr>
          <w:p w14:paraId="55B02205" w14:textId="77777777" w:rsidR="007B05D2" w:rsidRPr="00B361C2" w:rsidRDefault="007B05D2" w:rsidP="009D5E15">
            <w:pPr>
              <w:jc w:val="center"/>
              <w:rPr>
                <w:rFonts w:asciiTheme="minorHAnsi" w:hAnsiTheme="minorHAnsi" w:cs="Arial"/>
                <w:b/>
                <w:bCs/>
                <w:iCs/>
                <w:sz w:val="22"/>
                <w:szCs w:val="22"/>
              </w:rPr>
            </w:pPr>
            <w:r w:rsidRPr="00B361C2">
              <w:rPr>
                <w:rFonts w:asciiTheme="minorHAnsi" w:hAnsiTheme="minorHAnsi" w:cs="Arial"/>
                <w:b/>
                <w:bCs/>
                <w:iCs/>
                <w:sz w:val="28"/>
                <w:szCs w:val="22"/>
              </w:rPr>
              <w:t>CONVOCATION OFFICIELLE</w:t>
            </w:r>
            <w:r>
              <w:rPr>
                <w:rFonts w:asciiTheme="minorHAnsi" w:hAnsiTheme="minorHAnsi" w:cs="Arial"/>
                <w:b/>
                <w:bCs/>
                <w:iCs/>
                <w:sz w:val="28"/>
                <w:szCs w:val="22"/>
              </w:rPr>
              <w:t xml:space="preserve"> </w:t>
            </w:r>
            <w:r w:rsidR="00E32971">
              <w:rPr>
                <w:rFonts w:asciiTheme="minorHAnsi" w:hAnsiTheme="minorHAnsi" w:cs="Arial"/>
                <w:b/>
                <w:bCs/>
                <w:iCs/>
                <w:sz w:val="28"/>
                <w:szCs w:val="22"/>
              </w:rPr>
              <w:t>A L’EXAMEN</w:t>
            </w:r>
          </w:p>
        </w:tc>
      </w:tr>
    </w:tbl>
    <w:p w14:paraId="23BB13FD" w14:textId="77777777" w:rsidR="007B05D2" w:rsidRDefault="007B05D2" w:rsidP="007B05D2">
      <w:pPr>
        <w:rPr>
          <w:rFonts w:asciiTheme="minorHAnsi" w:hAnsiTheme="minorHAnsi" w:cs="Arial"/>
          <w:sz w:val="22"/>
          <w:szCs w:val="22"/>
        </w:rPr>
      </w:pPr>
    </w:p>
    <w:p w14:paraId="5AFA8ECD" w14:textId="77777777" w:rsidR="00711572" w:rsidRPr="00711572" w:rsidRDefault="00711572" w:rsidP="00711572">
      <w:pPr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 xml:space="preserve">Bonjour </w:t>
      </w:r>
      <w:proofErr w:type="gramStart"/>
      <w:r>
        <w:rPr>
          <w:rFonts w:asciiTheme="minorHAnsi" w:hAnsiTheme="minorHAnsi" w:cs="Arial"/>
          <w:b/>
          <w:sz w:val="22"/>
          <w:szCs w:val="22"/>
        </w:rPr>
        <w:t>{{ nom</w:t>
      </w:r>
      <w:proofErr w:type="gramEnd"/>
      <w:r>
        <w:rPr>
          <w:rFonts w:asciiTheme="minorHAnsi" w:hAnsiTheme="minorHAnsi" w:cs="Arial"/>
          <w:b/>
          <w:sz w:val="22"/>
          <w:szCs w:val="22"/>
        </w:rPr>
        <w:t>_</w:t>
      </w:r>
      <w:proofErr w:type="gramStart"/>
      <w:r>
        <w:rPr>
          <w:rFonts w:asciiTheme="minorHAnsi" w:hAnsiTheme="minorHAnsi" w:cs="Arial"/>
          <w:b/>
          <w:sz w:val="22"/>
          <w:szCs w:val="22"/>
        </w:rPr>
        <w:t>complet }</w:t>
      </w:r>
      <w:proofErr w:type="gramEnd"/>
      <w:r>
        <w:rPr>
          <w:rFonts w:asciiTheme="minorHAnsi" w:hAnsiTheme="minorHAnsi" w:cs="Arial"/>
          <w:b/>
          <w:sz w:val="22"/>
          <w:szCs w:val="22"/>
        </w:rPr>
        <w:t>},</w:t>
      </w:r>
    </w:p>
    <w:p w14:paraId="594529A9" w14:textId="77777777" w:rsidR="007B05D2" w:rsidRPr="000F28C5" w:rsidRDefault="007B05D2" w:rsidP="007B05D2">
      <w:pPr>
        <w:rPr>
          <w:rFonts w:asciiTheme="minorHAnsi" w:hAnsiTheme="minorHAnsi" w:cs="Arial"/>
          <w:sz w:val="22"/>
          <w:szCs w:val="22"/>
        </w:rPr>
      </w:pPr>
    </w:p>
    <w:p w14:paraId="4D5C1468" w14:textId="77777777" w:rsidR="007B05D2" w:rsidRPr="000F28C5" w:rsidRDefault="007B05D2" w:rsidP="007B05D2">
      <w:pPr>
        <w:jc w:val="both"/>
        <w:rPr>
          <w:rFonts w:asciiTheme="minorHAnsi" w:hAnsiTheme="minorHAnsi" w:cs="Arial"/>
          <w:sz w:val="22"/>
          <w:szCs w:val="22"/>
        </w:rPr>
      </w:pPr>
      <w:r w:rsidRPr="000F28C5">
        <w:rPr>
          <w:rFonts w:asciiTheme="minorHAnsi" w:hAnsiTheme="minorHAnsi" w:cs="Arial"/>
          <w:sz w:val="22"/>
          <w:szCs w:val="22"/>
        </w:rPr>
        <w:tab/>
        <w:t>Nous avons le p</w:t>
      </w:r>
      <w:r>
        <w:rPr>
          <w:rFonts w:asciiTheme="minorHAnsi" w:hAnsiTheme="minorHAnsi" w:cs="Arial"/>
          <w:sz w:val="22"/>
          <w:szCs w:val="22"/>
        </w:rPr>
        <w:t>laisir de vous</w:t>
      </w:r>
      <w:r w:rsidR="00E32971">
        <w:rPr>
          <w:rFonts w:asciiTheme="minorHAnsi" w:hAnsiTheme="minorHAnsi" w:cs="Arial"/>
          <w:sz w:val="22"/>
          <w:szCs w:val="22"/>
        </w:rPr>
        <w:t xml:space="preserve"> convoquer à l’examen final de votre formation :</w:t>
      </w:r>
      <w:r>
        <w:rPr>
          <w:rFonts w:asciiTheme="minorHAnsi" w:hAnsiTheme="minorHAnsi" w:cs="Arial"/>
          <w:sz w:val="22"/>
          <w:szCs w:val="22"/>
        </w:rPr>
        <w:t xml:space="preserve"> </w:t>
      </w:r>
    </w:p>
    <w:p w14:paraId="6087B5B7" w14:textId="77777777" w:rsidR="007B05D2" w:rsidRPr="000F28C5" w:rsidRDefault="007B05D2" w:rsidP="007B05D2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7B05D2" w:rsidRPr="000F28C5" w14:paraId="7E518CA6" w14:textId="77777777" w:rsidTr="009D5E15">
        <w:trPr>
          <w:trHeight w:val="524"/>
        </w:trPr>
        <w:tc>
          <w:tcPr>
            <w:tcW w:w="9212" w:type="dxa"/>
            <w:vAlign w:val="center"/>
          </w:tcPr>
          <w:p w14:paraId="515328D0" w14:textId="77777777" w:rsidR="007B05D2" w:rsidRPr="000F28C5" w:rsidRDefault="007B05D2" w:rsidP="009D5E15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 xml:space="preserve">Titre à Finalité Professionnelle (TFP) Agent de Protection Physique des Personnes (A3P) </w:t>
            </w:r>
          </w:p>
        </w:tc>
      </w:tr>
    </w:tbl>
    <w:p w14:paraId="198DBB63" w14:textId="77777777" w:rsidR="007B05D2" w:rsidRPr="000F28C5" w:rsidRDefault="007B05D2" w:rsidP="007B05D2">
      <w:pPr>
        <w:rPr>
          <w:rFonts w:asciiTheme="minorHAnsi" w:hAnsiTheme="minorHAnsi" w:cs="Arial"/>
          <w:sz w:val="22"/>
          <w:szCs w:val="22"/>
        </w:rPr>
      </w:pPr>
    </w:p>
    <w:p w14:paraId="6D5A7AD6" w14:textId="77777777" w:rsidR="007B05D2" w:rsidRPr="000F28C5" w:rsidRDefault="007B05D2" w:rsidP="007B05D2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3"/>
        <w:gridCol w:w="4539"/>
      </w:tblGrid>
      <w:tr w:rsidR="007B05D2" w:rsidRPr="000F28C5" w14:paraId="006105C4" w14:textId="77777777" w:rsidTr="009D5E15">
        <w:tc>
          <w:tcPr>
            <w:tcW w:w="4606" w:type="dxa"/>
          </w:tcPr>
          <w:p w14:paraId="43275496" w14:textId="77777777" w:rsidR="007B05D2" w:rsidRPr="000F28C5" w:rsidRDefault="007B05D2" w:rsidP="009D5E15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 xml:space="preserve">Date et heure 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de début </w:t>
            </w:r>
            <w:r w:rsidR="00E32971">
              <w:rPr>
                <w:rFonts w:asciiTheme="minorHAnsi" w:hAnsiTheme="minorHAnsi" w:cs="Arial"/>
                <w:sz w:val="22"/>
                <w:szCs w:val="22"/>
              </w:rPr>
              <w:t>d’examen</w:t>
            </w:r>
            <w:r>
              <w:rPr>
                <w:rFonts w:asciiTheme="minorHAnsi" w:hAnsiTheme="minorHAnsi" w:cs="Arial"/>
                <w:sz w:val="22"/>
                <w:szCs w:val="22"/>
              </w:rPr>
              <w:t> </w:t>
            </w:r>
          </w:p>
        </w:tc>
        <w:tc>
          <w:tcPr>
            <w:tcW w:w="4606" w:type="dxa"/>
          </w:tcPr>
          <w:p w14:paraId="56E4C719" w14:textId="77777777" w:rsidR="007B05D2" w:rsidRPr="007653CE" w:rsidRDefault="00E32971" w:rsidP="00E32971">
            <w:pPr>
              <w:rPr>
                <w:rFonts w:asciiTheme="minorHAnsi" w:hAnsiTheme="minorHAnsi" w:cs="Arial"/>
                <w:color w:val="548DD4" w:themeColor="text2" w:themeTint="99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="Arial"/>
                <w:color w:val="548DD4" w:themeColor="text2" w:themeTint="99"/>
                <w:sz w:val="22"/>
                <w:szCs w:val="22"/>
              </w:rPr>
              <w:t>{{ date</w:t>
            </w:r>
            <w:proofErr w:type="gramEnd"/>
            <w:r>
              <w:rPr>
                <w:rFonts w:asciiTheme="minorHAnsi" w:hAnsiTheme="minorHAnsi" w:cs="Arial"/>
                <w:color w:val="548DD4" w:themeColor="text2" w:themeTint="99"/>
                <w:sz w:val="22"/>
                <w:szCs w:val="22"/>
              </w:rPr>
              <w:t>_</w:t>
            </w:r>
            <w:proofErr w:type="gramStart"/>
            <w:r>
              <w:rPr>
                <w:rFonts w:asciiTheme="minorHAnsi" w:hAnsiTheme="minorHAnsi" w:cs="Arial"/>
                <w:color w:val="548DD4" w:themeColor="text2" w:themeTint="99"/>
                <w:sz w:val="22"/>
                <w:szCs w:val="22"/>
              </w:rPr>
              <w:t>examen }</w:t>
            </w:r>
            <w:proofErr w:type="gramEnd"/>
            <w:r>
              <w:rPr>
                <w:rFonts w:asciiTheme="minorHAnsi" w:hAnsiTheme="minorHAnsi" w:cs="Arial"/>
                <w:color w:val="548DD4" w:themeColor="text2" w:themeTint="99"/>
                <w:sz w:val="22"/>
                <w:szCs w:val="22"/>
              </w:rPr>
              <w:t>} à 08h00</w:t>
            </w:r>
          </w:p>
          <w:p w14:paraId="21B6E44C" w14:textId="77777777" w:rsidR="00E32971" w:rsidRPr="000F28C5" w:rsidRDefault="00E32971" w:rsidP="00E32971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7B05D2" w:rsidRPr="000F28C5" w14:paraId="259D7C31" w14:textId="77777777" w:rsidTr="009D5E15">
        <w:tc>
          <w:tcPr>
            <w:tcW w:w="4606" w:type="dxa"/>
          </w:tcPr>
          <w:p w14:paraId="2526CEA0" w14:textId="77777777" w:rsidR="007B05D2" w:rsidRPr="000F28C5" w:rsidRDefault="007B05D2" w:rsidP="009D5E15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 xml:space="preserve">Durée </w:t>
            </w:r>
            <w:r w:rsidR="00E32971">
              <w:rPr>
                <w:rFonts w:asciiTheme="minorHAnsi" w:hAnsiTheme="minorHAnsi" w:cs="Arial"/>
                <w:sz w:val="22"/>
                <w:szCs w:val="22"/>
              </w:rPr>
              <w:t>de l’examen</w:t>
            </w:r>
          </w:p>
        </w:tc>
        <w:tc>
          <w:tcPr>
            <w:tcW w:w="4606" w:type="dxa"/>
          </w:tcPr>
          <w:p w14:paraId="5CD1A039" w14:textId="77777777" w:rsidR="007B05D2" w:rsidRPr="000F28C5" w:rsidRDefault="00E32971" w:rsidP="009D5E15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De 08h00 à 18h00</w:t>
            </w:r>
          </w:p>
          <w:p w14:paraId="70FC9999" w14:textId="77777777" w:rsidR="007B05D2" w:rsidRPr="000F28C5" w:rsidRDefault="007B05D2" w:rsidP="009D5E15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7B05D2" w:rsidRPr="000F28C5" w14:paraId="072D3B88" w14:textId="77777777" w:rsidTr="009D5E15">
        <w:tc>
          <w:tcPr>
            <w:tcW w:w="4606" w:type="dxa"/>
          </w:tcPr>
          <w:p w14:paraId="25B23626" w14:textId="77777777" w:rsidR="007B05D2" w:rsidRPr="000F28C5" w:rsidRDefault="007B05D2" w:rsidP="009D5E15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>Lieu</w:t>
            </w:r>
          </w:p>
        </w:tc>
        <w:tc>
          <w:tcPr>
            <w:tcW w:w="4606" w:type="dxa"/>
          </w:tcPr>
          <w:p w14:paraId="40D41B2F" w14:textId="77777777" w:rsidR="007B05D2" w:rsidRPr="000F28C5" w:rsidRDefault="00711572" w:rsidP="009D5E15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Intégrale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Academy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 xml:space="preserve">, 54 chemin du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Carreou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>, 83480, Puget sur Argens (Var, 83)</w:t>
            </w:r>
          </w:p>
          <w:p w14:paraId="2423A993" w14:textId="77777777" w:rsidR="007B05D2" w:rsidRPr="000F28C5" w:rsidRDefault="007B05D2" w:rsidP="009D5E15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6D517CB0" w14:textId="77777777" w:rsidR="007B05D2" w:rsidRDefault="009D5E15" w:rsidP="009D5E15">
      <w:pPr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Nous vous prions de bien vouloir vous présenter à l’examen en costard cravate (chemise blanche, veste noire, pantalon noir, chaussures noires, cravate noires).  </w:t>
      </w:r>
    </w:p>
    <w:p w14:paraId="6A295330" w14:textId="77777777" w:rsidR="009D5E15" w:rsidRPr="000F28C5" w:rsidRDefault="009D5E15" w:rsidP="007B05D2">
      <w:pPr>
        <w:rPr>
          <w:rFonts w:asciiTheme="minorHAnsi" w:hAnsiTheme="minorHAnsi" w:cs="Arial"/>
          <w:sz w:val="22"/>
          <w:szCs w:val="22"/>
        </w:rPr>
      </w:pPr>
    </w:p>
    <w:p w14:paraId="4E693DD1" w14:textId="77777777" w:rsidR="007B05D2" w:rsidRPr="000F28C5" w:rsidRDefault="007B05D2" w:rsidP="007B05D2">
      <w:pPr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Nous restons à votre disposition pour tout renseignement complémentaire, et, nous vous prions de croire, </w:t>
      </w:r>
      <w:proofErr w:type="gramStart"/>
      <w:r>
        <w:rPr>
          <w:rFonts w:asciiTheme="minorHAnsi" w:hAnsiTheme="minorHAnsi" w:cs="Arial"/>
          <w:sz w:val="22"/>
          <w:szCs w:val="22"/>
        </w:rPr>
        <w:t>{{ nom</w:t>
      </w:r>
      <w:proofErr w:type="gramEnd"/>
      <w:r>
        <w:rPr>
          <w:rFonts w:asciiTheme="minorHAnsi" w:hAnsiTheme="minorHAnsi" w:cs="Arial"/>
          <w:sz w:val="22"/>
          <w:szCs w:val="22"/>
        </w:rPr>
        <w:t>_</w:t>
      </w:r>
      <w:proofErr w:type="gramStart"/>
      <w:r>
        <w:rPr>
          <w:rFonts w:asciiTheme="minorHAnsi" w:hAnsiTheme="minorHAnsi" w:cs="Arial"/>
          <w:sz w:val="22"/>
          <w:szCs w:val="22"/>
        </w:rPr>
        <w:t>complet }</w:t>
      </w:r>
      <w:proofErr w:type="gramEnd"/>
      <w:r>
        <w:rPr>
          <w:rFonts w:asciiTheme="minorHAnsi" w:hAnsiTheme="minorHAnsi" w:cs="Arial"/>
          <w:sz w:val="22"/>
          <w:szCs w:val="22"/>
        </w:rPr>
        <w:t>}, en l’expression de nos salutations distinguées.</w:t>
      </w:r>
    </w:p>
    <w:p w14:paraId="36754B8D" w14:textId="77777777" w:rsidR="007B05D2" w:rsidRDefault="007B05D2" w:rsidP="007B05D2">
      <w:pPr>
        <w:jc w:val="both"/>
        <w:rPr>
          <w:rFonts w:asciiTheme="minorHAnsi" w:hAnsiTheme="minorHAnsi" w:cs="Arial"/>
          <w:sz w:val="22"/>
          <w:szCs w:val="22"/>
        </w:rPr>
      </w:pPr>
    </w:p>
    <w:p w14:paraId="4CE024C8" w14:textId="77777777" w:rsidR="007B05D2" w:rsidRPr="00721B6F" w:rsidRDefault="007B05D2" w:rsidP="007B05D2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</w:p>
    <w:p w14:paraId="4DEFEE36" w14:textId="77777777" w:rsidR="007B05D2" w:rsidRPr="00721B6F" w:rsidRDefault="007B05D2" w:rsidP="007B05D2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  <w:r>
        <w:rPr>
          <w:rFonts w:ascii="Calibri" w:eastAsia="Calibri" w:hAnsi="Calibri"/>
          <w:b/>
          <w:i/>
          <w:sz w:val="22"/>
          <w:szCs w:val="22"/>
          <w:lang w:eastAsia="en-US"/>
        </w:rPr>
        <w:t xml:space="preserve">Fait à Puget sur Argens, le </w:t>
      </w:r>
      <w:proofErr w:type="gramStart"/>
      <w:r>
        <w:rPr>
          <w:rFonts w:ascii="Calibri" w:eastAsia="Calibri" w:hAnsi="Calibri"/>
          <w:b/>
          <w:i/>
          <w:sz w:val="22"/>
          <w:szCs w:val="22"/>
          <w:lang w:eastAsia="en-US"/>
        </w:rPr>
        <w:t>{{ date</w:t>
      </w:r>
      <w:proofErr w:type="gramEnd"/>
      <w:r>
        <w:rPr>
          <w:rFonts w:ascii="Calibri" w:eastAsia="Calibri" w:hAnsi="Calibri"/>
          <w:b/>
          <w:i/>
          <w:sz w:val="22"/>
          <w:szCs w:val="22"/>
          <w:lang w:eastAsia="en-US"/>
        </w:rPr>
        <w:t>_</w:t>
      </w:r>
      <w:proofErr w:type="gramStart"/>
      <w:r>
        <w:rPr>
          <w:rFonts w:ascii="Calibri" w:eastAsia="Calibri" w:hAnsi="Calibri"/>
          <w:b/>
          <w:i/>
          <w:sz w:val="22"/>
          <w:szCs w:val="22"/>
          <w:lang w:eastAsia="en-US"/>
        </w:rPr>
        <w:t>jour }</w:t>
      </w:r>
      <w:proofErr w:type="gramEnd"/>
      <w:r>
        <w:rPr>
          <w:rFonts w:ascii="Calibri" w:eastAsia="Calibri" w:hAnsi="Calibri"/>
          <w:b/>
          <w:i/>
          <w:sz w:val="22"/>
          <w:szCs w:val="22"/>
          <w:lang w:eastAsia="en-US"/>
        </w:rPr>
        <w:t>}</w:t>
      </w:r>
    </w:p>
    <w:p w14:paraId="08927A7E" w14:textId="77777777" w:rsidR="00F47184" w:rsidRDefault="00F47184" w:rsidP="007B05D2">
      <w:pPr>
        <w:jc w:val="right"/>
        <w:rPr>
          <w:rFonts w:ascii="Calibri" w:eastAsia="Calibri" w:hAnsi="Calibri"/>
          <w:b/>
          <w:sz w:val="22"/>
          <w:szCs w:val="22"/>
          <w:lang w:eastAsia="en-US"/>
        </w:rPr>
      </w:pPr>
    </w:p>
    <w:p w14:paraId="7671E453" w14:textId="77777777" w:rsidR="007B05D2" w:rsidRPr="00721B6F" w:rsidRDefault="007B05D2" w:rsidP="007B05D2">
      <w:pPr>
        <w:jc w:val="right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>Monsieur Clément VAILLANT</w:t>
      </w:r>
    </w:p>
    <w:p w14:paraId="0A5138F8" w14:textId="77777777" w:rsidR="007B05D2" w:rsidRPr="00721B6F" w:rsidRDefault="007B05D2" w:rsidP="007B05D2">
      <w:pPr>
        <w:ind w:left="5670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 xml:space="preserve">Directeur général Intégrale </w:t>
      </w:r>
      <w:proofErr w:type="spellStart"/>
      <w:r w:rsidRPr="00721B6F">
        <w:rPr>
          <w:rFonts w:ascii="Calibri" w:eastAsia="Calibri" w:hAnsi="Calibri"/>
          <w:b/>
          <w:sz w:val="22"/>
          <w:szCs w:val="22"/>
          <w:lang w:eastAsia="en-US"/>
        </w:rPr>
        <w:t>Academy</w:t>
      </w:r>
      <w:proofErr w:type="spellEnd"/>
      <w:r w:rsidRPr="00721B6F">
        <w:rPr>
          <w:rFonts w:ascii="Calibri" w:eastAsia="Calibri" w:hAnsi="Calibri"/>
          <w:b/>
          <w:sz w:val="22"/>
          <w:szCs w:val="22"/>
          <w:lang w:eastAsia="en-US"/>
        </w:rPr>
        <w:br/>
      </w:r>
    </w:p>
    <w:p w14:paraId="69033C76" w14:textId="77777777" w:rsidR="007B05D2" w:rsidRDefault="007B05D2" w:rsidP="007B05D2">
      <w:pPr>
        <w:jc w:val="right"/>
      </w:pPr>
      <w:r w:rsidRPr="00721B6F">
        <w:rPr>
          <w:rFonts w:ascii="Calibri" w:eastAsia="Calibri" w:hAnsi="Calibri"/>
          <w:noProof/>
          <w:sz w:val="22"/>
          <w:szCs w:val="22"/>
          <w:lang w:eastAsia="en-US"/>
        </w:rPr>
        <w:drawing>
          <wp:inline distT="0" distB="0" distL="0" distR="0" wp14:anchorId="4ADB8567" wp14:editId="6299A8DE">
            <wp:extent cx="1177648" cy="658800"/>
            <wp:effectExtent l="0" t="0" r="3810" b="8255"/>
            <wp:docPr id="5" name="Image 5" descr="\\YOL2-FIC-01\Utilisateurs$\cle.vaillant\Documents\Signature Clement VAILL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YOL2-FIC-01\Utilisateurs$\cle.vaillant\Documents\Signature Clement VAILLAN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48" cy="6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B6F">
        <w:t xml:space="preserve"> </w:t>
      </w:r>
      <w:r>
        <w:rPr>
          <w:noProof/>
        </w:rPr>
        <w:drawing>
          <wp:inline distT="0" distB="0" distL="0" distR="0" wp14:anchorId="3BF02E6E" wp14:editId="08320D61">
            <wp:extent cx="1949450" cy="660400"/>
            <wp:effectExtent l="0" t="0" r="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67D0" w14:textId="77777777" w:rsidR="008A2D69" w:rsidRPr="000F28C5" w:rsidRDefault="008A2D69" w:rsidP="007B05D2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1B227473" w14:textId="77777777" w:rsidR="00C10F4D" w:rsidRDefault="00C10F4D">
      <w:pPr>
        <w:rPr>
          <w:rFonts w:ascii="Calibri" w:eastAsia="Calibri" w:hAnsi="Calibri"/>
          <w:sz w:val="22"/>
          <w:szCs w:val="22"/>
          <w:lang w:eastAsia="en-US"/>
        </w:rPr>
      </w:pPr>
      <w:r>
        <w:rPr>
          <w:rFonts w:ascii="Calibri" w:eastAsia="Calibri" w:hAnsi="Calibri"/>
          <w:sz w:val="22"/>
          <w:szCs w:val="22"/>
          <w:lang w:eastAsia="en-US"/>
        </w:rPr>
        <w:br w:type="page"/>
      </w:r>
    </w:p>
    <w:p w14:paraId="13DA2A1C" w14:textId="77777777" w:rsidR="00A3205F" w:rsidRDefault="00A3205F" w:rsidP="00A3205F">
      <w:pPr>
        <w:rPr>
          <w:rFonts w:asciiTheme="minorHAnsi" w:hAnsiTheme="minorHAnsi" w:cs="Arial"/>
          <w:sz w:val="22"/>
          <w:szCs w:val="22"/>
        </w:rPr>
      </w:pPr>
    </w:p>
    <w:p w14:paraId="338E2ED8" w14:textId="77777777" w:rsidR="008A2D69" w:rsidRDefault="008A2D69" w:rsidP="00A3205F">
      <w:pPr>
        <w:rPr>
          <w:rFonts w:asciiTheme="minorHAnsi" w:hAnsiTheme="minorHAnsi" w:cs="Arial"/>
          <w:sz w:val="22"/>
          <w:szCs w:val="22"/>
        </w:rPr>
      </w:pPr>
    </w:p>
    <w:p w14:paraId="70A7D08F" w14:textId="77777777" w:rsidR="008A2D69" w:rsidRPr="000F28C5" w:rsidRDefault="008A2D69" w:rsidP="00A3205F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A3205F" w:rsidRPr="000F28C5" w14:paraId="195DC563" w14:textId="77777777" w:rsidTr="00A3205F">
        <w:trPr>
          <w:trHeight w:val="524"/>
        </w:trPr>
        <w:tc>
          <w:tcPr>
            <w:tcW w:w="9212" w:type="dxa"/>
            <w:vAlign w:val="center"/>
          </w:tcPr>
          <w:p w14:paraId="70F8F1B6" w14:textId="77777777" w:rsidR="00A3205F" w:rsidRPr="00B361C2" w:rsidRDefault="00A3205F" w:rsidP="00A3205F">
            <w:pPr>
              <w:jc w:val="center"/>
              <w:rPr>
                <w:rFonts w:asciiTheme="minorHAnsi" w:hAnsiTheme="minorHAnsi" w:cs="Arial"/>
                <w:b/>
                <w:bCs/>
                <w:iCs/>
                <w:sz w:val="22"/>
                <w:szCs w:val="22"/>
              </w:rPr>
            </w:pPr>
            <w:bookmarkStart w:id="0" w:name="_Hlk165012939"/>
            <w:r>
              <w:rPr>
                <w:rFonts w:asciiTheme="minorHAnsi" w:hAnsiTheme="minorHAnsi" w:cs="Arial"/>
                <w:b/>
                <w:bCs/>
                <w:iCs/>
                <w:sz w:val="28"/>
                <w:szCs w:val="22"/>
              </w:rPr>
              <w:t>ATTESTATION EPI</w:t>
            </w:r>
          </w:p>
        </w:tc>
      </w:tr>
    </w:tbl>
    <w:p w14:paraId="3D6A1A97" w14:textId="77777777" w:rsidR="00A3205F" w:rsidRDefault="00A3205F" w:rsidP="00A3205F">
      <w:pPr>
        <w:rPr>
          <w:rFonts w:asciiTheme="minorHAnsi" w:hAnsiTheme="minorHAnsi" w:cs="Arial"/>
          <w:sz w:val="22"/>
          <w:szCs w:val="22"/>
        </w:rPr>
      </w:pPr>
    </w:p>
    <w:p w14:paraId="2A8AF277" w14:textId="77777777" w:rsidR="00A3205F" w:rsidRDefault="00A3205F" w:rsidP="00A3205F">
      <w:pPr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Je soussigné, Monsieur Clément VAILLANT, directeur général du centre de formation Intégrale Sécurité Formations, atteste que : </w:t>
      </w:r>
    </w:p>
    <w:p w14:paraId="2F849061" w14:textId="77777777" w:rsidR="00A3205F" w:rsidRDefault="00A3205F" w:rsidP="00A3205F">
      <w:pPr>
        <w:jc w:val="both"/>
        <w:rPr>
          <w:rFonts w:asciiTheme="minorHAnsi" w:hAnsiTheme="minorHAnsi" w:cs="Arial"/>
          <w:sz w:val="22"/>
          <w:szCs w:val="22"/>
        </w:rPr>
      </w:pPr>
    </w:p>
    <w:p w14:paraId="0BA3A837" w14:textId="77777777" w:rsidR="00A3205F" w:rsidRPr="00A3205F" w:rsidRDefault="00A3205F" w:rsidP="00A3205F">
      <w:pPr>
        <w:jc w:val="center"/>
        <w:rPr>
          <w:rFonts w:asciiTheme="minorHAnsi" w:hAnsiTheme="minorHAnsi" w:cs="Arial"/>
          <w:b/>
          <w:szCs w:val="22"/>
        </w:rPr>
      </w:pPr>
      <w:r>
        <w:rPr>
          <w:rFonts w:asciiTheme="minorHAnsi" w:hAnsiTheme="minorHAnsi" w:cs="Arial"/>
          <w:b/>
          <w:noProof/>
          <w:szCs w:val="22"/>
        </w:rPr>
        <w:t>{{ nom_complet }}</w:t>
      </w:r>
    </w:p>
    <w:p w14:paraId="20790AB1" w14:textId="77777777" w:rsidR="00A3205F" w:rsidRDefault="00A3205F" w:rsidP="00A3205F">
      <w:pPr>
        <w:jc w:val="both"/>
        <w:rPr>
          <w:rFonts w:asciiTheme="minorHAnsi" w:hAnsiTheme="minorHAnsi" w:cs="Arial"/>
          <w:sz w:val="22"/>
          <w:szCs w:val="22"/>
        </w:rPr>
      </w:pPr>
    </w:p>
    <w:p w14:paraId="5E9BF16E" w14:textId="77777777" w:rsidR="00A3205F" w:rsidRDefault="00A3205F" w:rsidP="00A3205F">
      <w:pPr>
        <w:jc w:val="center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A suivi intégralement la formation :</w:t>
      </w:r>
    </w:p>
    <w:p w14:paraId="1F89ED98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A3205F" w:rsidRPr="000F28C5" w14:paraId="25178917" w14:textId="77777777" w:rsidTr="00A3205F">
        <w:trPr>
          <w:trHeight w:val="524"/>
        </w:trPr>
        <w:tc>
          <w:tcPr>
            <w:tcW w:w="9212" w:type="dxa"/>
            <w:vAlign w:val="center"/>
          </w:tcPr>
          <w:p w14:paraId="096C9186" w14:textId="77777777" w:rsidR="00A3205F" w:rsidRPr="000F28C5" w:rsidRDefault="00A3205F" w:rsidP="00A3205F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 xml:space="preserve">Equipier de Première Intervention (EPI) </w:t>
            </w:r>
          </w:p>
        </w:tc>
      </w:tr>
    </w:tbl>
    <w:p w14:paraId="12F2EECE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p w14:paraId="0CC01833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p w14:paraId="406D1B51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26"/>
        <w:gridCol w:w="4546"/>
      </w:tblGrid>
      <w:tr w:rsidR="00A3205F" w:rsidRPr="000F28C5" w14:paraId="1C4DCF4F" w14:textId="77777777" w:rsidTr="00A3205F">
        <w:tc>
          <w:tcPr>
            <w:tcW w:w="4606" w:type="dxa"/>
          </w:tcPr>
          <w:p w14:paraId="34BDD482" w14:textId="77777777" w:rsidR="00A3205F" w:rsidRPr="000F28C5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 xml:space="preserve">Date </w:t>
            </w:r>
            <w:r>
              <w:rPr>
                <w:rFonts w:asciiTheme="minorHAnsi" w:hAnsiTheme="minorHAnsi" w:cs="Arial"/>
                <w:sz w:val="22"/>
                <w:szCs w:val="22"/>
              </w:rPr>
              <w:t>de la formation</w:t>
            </w:r>
          </w:p>
        </w:tc>
        <w:tc>
          <w:tcPr>
            <w:tcW w:w="4606" w:type="dxa"/>
          </w:tcPr>
          <w:p w14:paraId="718E5025" w14:textId="1AAD16BD" w:rsidR="00A3205F" w:rsidRPr="005C6B81" w:rsidRDefault="005C6B81" w:rsidP="00A3205F">
            <w:pPr>
              <w:rPr>
                <w:rFonts w:ascii="Calibri" w:hAnsi="Calibri" w:cs="Calibri"/>
                <w:color w:val="548DD4" w:themeColor="text2" w:themeTint="99"/>
                <w:sz w:val="22"/>
                <w:szCs w:val="22"/>
              </w:rPr>
            </w:pPr>
            <w:proofErr w:type="gramStart"/>
            <w:r w:rsidRPr="005C6B81">
              <w:rPr>
                <w:rFonts w:ascii="Calibri" w:hAnsi="Calibri" w:cs="Calibri"/>
                <w:color w:val="0D0D0D"/>
                <w:sz w:val="22"/>
                <w:szCs w:val="22"/>
                <w:shd w:val="clear" w:color="auto" w:fill="ECECEC"/>
              </w:rPr>
              <w:t xml:space="preserve">{{ </w:t>
            </w:r>
            <w:proofErr w:type="spellStart"/>
            <w:r w:rsidRPr="005C6B81">
              <w:rPr>
                <w:rFonts w:ascii="Calibri" w:hAnsi="Calibri" w:cs="Calibri"/>
                <w:color w:val="0D0D0D"/>
                <w:sz w:val="22"/>
                <w:szCs w:val="22"/>
                <w:shd w:val="clear" w:color="auto" w:fill="ECECEC"/>
              </w:rPr>
              <w:t>date</w:t>
            </w:r>
            <w:proofErr w:type="gramEnd"/>
            <w:r w:rsidRPr="005C6B81">
              <w:rPr>
                <w:rFonts w:ascii="Calibri" w:hAnsi="Calibri" w:cs="Calibri"/>
                <w:color w:val="0D0D0D"/>
                <w:sz w:val="22"/>
                <w:szCs w:val="22"/>
                <w:shd w:val="clear" w:color="auto" w:fill="ECECEC"/>
              </w:rPr>
              <w:t>_formation_</w:t>
            </w:r>
            <w:proofErr w:type="gramStart"/>
            <w:r w:rsidRPr="005C6B81">
              <w:rPr>
                <w:rFonts w:ascii="Calibri" w:hAnsi="Calibri" w:cs="Calibri"/>
                <w:color w:val="0D0D0D"/>
                <w:sz w:val="22"/>
                <w:szCs w:val="22"/>
                <w:shd w:val="clear" w:color="auto" w:fill="ECECEC"/>
              </w:rPr>
              <w:t>epi</w:t>
            </w:r>
            <w:proofErr w:type="spellEnd"/>
            <w:r w:rsidRPr="005C6B81">
              <w:rPr>
                <w:rFonts w:ascii="Calibri" w:hAnsi="Calibri" w:cs="Calibri"/>
                <w:color w:val="0D0D0D"/>
                <w:sz w:val="22"/>
                <w:szCs w:val="22"/>
                <w:shd w:val="clear" w:color="auto" w:fill="ECECEC"/>
              </w:rPr>
              <w:t xml:space="preserve"> }</w:t>
            </w:r>
            <w:proofErr w:type="gramEnd"/>
            <w:r w:rsidRPr="005C6B81">
              <w:rPr>
                <w:rFonts w:ascii="Calibri" w:hAnsi="Calibri" w:cs="Calibri"/>
                <w:color w:val="0D0D0D"/>
                <w:sz w:val="22"/>
                <w:szCs w:val="22"/>
                <w:shd w:val="clear" w:color="auto" w:fill="ECECEC"/>
              </w:rPr>
              <w:t>}</w:t>
            </w:r>
          </w:p>
          <w:p w14:paraId="7BA5A23C" w14:textId="77777777" w:rsidR="00A3205F" w:rsidRPr="005C6B81" w:rsidRDefault="00A3205F" w:rsidP="00A3205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3205F" w:rsidRPr="000F28C5" w14:paraId="1034601A" w14:textId="77777777" w:rsidTr="00A3205F">
        <w:tc>
          <w:tcPr>
            <w:tcW w:w="4606" w:type="dxa"/>
          </w:tcPr>
          <w:p w14:paraId="7016D8BF" w14:textId="77777777" w:rsidR="00A3205F" w:rsidRPr="000F28C5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 xml:space="preserve">Durée </w:t>
            </w:r>
          </w:p>
        </w:tc>
        <w:tc>
          <w:tcPr>
            <w:tcW w:w="4606" w:type="dxa"/>
          </w:tcPr>
          <w:p w14:paraId="3786096E" w14:textId="77777777" w:rsidR="00A3205F" w:rsidRPr="005C6B81" w:rsidRDefault="00A3205F" w:rsidP="00A3205F">
            <w:pPr>
              <w:rPr>
                <w:rFonts w:ascii="Calibri" w:hAnsi="Calibri" w:cs="Calibri"/>
                <w:sz w:val="22"/>
                <w:szCs w:val="22"/>
              </w:rPr>
            </w:pPr>
            <w:r w:rsidRPr="005C6B81">
              <w:rPr>
                <w:rFonts w:ascii="Calibri" w:hAnsi="Calibri" w:cs="Calibri"/>
                <w:sz w:val="22"/>
                <w:szCs w:val="22"/>
              </w:rPr>
              <w:t>7 heures</w:t>
            </w:r>
          </w:p>
          <w:p w14:paraId="2C2485F9" w14:textId="77777777" w:rsidR="00A3205F" w:rsidRPr="005C6B81" w:rsidRDefault="00A3205F" w:rsidP="00A3205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3205F" w:rsidRPr="000F28C5" w14:paraId="59250B53" w14:textId="77777777" w:rsidTr="00A3205F">
        <w:tc>
          <w:tcPr>
            <w:tcW w:w="4606" w:type="dxa"/>
          </w:tcPr>
          <w:p w14:paraId="4457733A" w14:textId="77777777" w:rsidR="00A3205F" w:rsidRPr="000F28C5" w:rsidRDefault="00A3205F" w:rsidP="00A3205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>Lieu</w:t>
            </w:r>
          </w:p>
        </w:tc>
        <w:tc>
          <w:tcPr>
            <w:tcW w:w="4606" w:type="dxa"/>
          </w:tcPr>
          <w:p w14:paraId="69EC513C" w14:textId="77777777" w:rsidR="00A3205F" w:rsidRPr="005C6B81" w:rsidRDefault="00A3205F" w:rsidP="00A320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C6B81">
              <w:rPr>
                <w:rFonts w:ascii="Calibri" w:hAnsi="Calibri" w:cs="Calibri"/>
                <w:sz w:val="22"/>
                <w:szCs w:val="22"/>
              </w:rPr>
              <w:t xml:space="preserve">Intégrale </w:t>
            </w:r>
            <w:proofErr w:type="spellStart"/>
            <w:r w:rsidRPr="005C6B81">
              <w:rPr>
                <w:rFonts w:ascii="Calibri" w:hAnsi="Calibri" w:cs="Calibri"/>
                <w:sz w:val="22"/>
                <w:szCs w:val="22"/>
              </w:rPr>
              <w:t>Academy</w:t>
            </w:r>
            <w:proofErr w:type="spellEnd"/>
            <w:r w:rsidRPr="005C6B81">
              <w:rPr>
                <w:rFonts w:ascii="Calibri" w:hAnsi="Calibri" w:cs="Calibri"/>
                <w:sz w:val="22"/>
                <w:szCs w:val="22"/>
              </w:rPr>
              <w:t>, Puget sur Argens (Var, 83)</w:t>
            </w:r>
          </w:p>
          <w:p w14:paraId="29F54A7B" w14:textId="77777777" w:rsidR="00A3205F" w:rsidRPr="005C6B81" w:rsidRDefault="00A3205F" w:rsidP="00A320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423728CD" w14:textId="77777777" w:rsidR="00A3205F" w:rsidRPr="005C6B81" w:rsidRDefault="00A3205F" w:rsidP="00A3205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D305A99" w14:textId="77777777" w:rsidR="00A3205F" w:rsidRDefault="00A3205F" w:rsidP="00A3205F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</w:p>
    <w:p w14:paraId="43108B8E" w14:textId="77777777" w:rsidR="00F47184" w:rsidRDefault="00F47184" w:rsidP="00F47184">
      <w:pPr>
        <w:rPr>
          <w:rFonts w:asciiTheme="minorHAnsi" w:hAnsiTheme="minorHAnsi" w:cs="Arial"/>
          <w:b/>
          <w:i/>
          <w:sz w:val="22"/>
          <w:szCs w:val="22"/>
        </w:rPr>
      </w:pPr>
      <w:r>
        <w:rPr>
          <w:rFonts w:ascii="Calibri" w:eastAsia="Calibri" w:hAnsi="Calibri"/>
          <w:b/>
          <w:i/>
          <w:sz w:val="22"/>
          <w:szCs w:val="22"/>
          <w:lang w:eastAsia="en-US"/>
        </w:rPr>
        <w:t xml:space="preserve">Fait à Puget sur Argens, le </w:t>
      </w:r>
      <w:proofErr w:type="gramStart"/>
      <w:r>
        <w:rPr>
          <w:rFonts w:ascii="Calibri" w:eastAsia="Calibri" w:hAnsi="Calibri"/>
          <w:b/>
          <w:i/>
          <w:sz w:val="22"/>
          <w:szCs w:val="22"/>
          <w:lang w:eastAsia="en-US"/>
        </w:rPr>
        <w:t>{{ date</w:t>
      </w:r>
      <w:proofErr w:type="gramEnd"/>
      <w:r>
        <w:rPr>
          <w:rFonts w:ascii="Calibri" w:eastAsia="Calibri" w:hAnsi="Calibri"/>
          <w:b/>
          <w:i/>
          <w:sz w:val="22"/>
          <w:szCs w:val="22"/>
          <w:lang w:eastAsia="en-US"/>
        </w:rPr>
        <w:t>_</w:t>
      </w:r>
      <w:proofErr w:type="gramStart"/>
      <w:r>
        <w:rPr>
          <w:rFonts w:ascii="Calibri" w:eastAsia="Calibri" w:hAnsi="Calibri"/>
          <w:b/>
          <w:i/>
          <w:sz w:val="22"/>
          <w:szCs w:val="22"/>
          <w:lang w:eastAsia="en-US"/>
        </w:rPr>
        <w:t>jour }</w:t>
      </w:r>
      <w:proofErr w:type="gramEnd"/>
      <w:r>
        <w:rPr>
          <w:rFonts w:ascii="Calibri" w:eastAsia="Calibri" w:hAnsi="Calibri"/>
          <w:b/>
          <w:i/>
          <w:sz w:val="22"/>
          <w:szCs w:val="22"/>
          <w:lang w:eastAsia="en-US"/>
        </w:rPr>
        <w:t>}</w:t>
      </w:r>
    </w:p>
    <w:p w14:paraId="6CC696AF" w14:textId="77777777" w:rsidR="00F47184" w:rsidRPr="00F47184" w:rsidRDefault="00F47184" w:rsidP="00F47184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</w:p>
    <w:p w14:paraId="198F9816" w14:textId="77777777" w:rsidR="00A3205F" w:rsidRPr="00721B6F" w:rsidRDefault="00A3205F" w:rsidP="00A3205F">
      <w:pPr>
        <w:jc w:val="right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>Monsieur Clément VAILLANT</w:t>
      </w:r>
    </w:p>
    <w:p w14:paraId="34CA35AC" w14:textId="77777777" w:rsidR="00A3205F" w:rsidRPr="00721B6F" w:rsidRDefault="00A3205F" w:rsidP="00A3205F">
      <w:pPr>
        <w:ind w:left="5670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 xml:space="preserve">Directeur général Intégrale </w:t>
      </w:r>
      <w:proofErr w:type="spellStart"/>
      <w:r w:rsidRPr="00721B6F">
        <w:rPr>
          <w:rFonts w:ascii="Calibri" w:eastAsia="Calibri" w:hAnsi="Calibri"/>
          <w:b/>
          <w:sz w:val="22"/>
          <w:szCs w:val="22"/>
          <w:lang w:eastAsia="en-US"/>
        </w:rPr>
        <w:t>Academy</w:t>
      </w:r>
      <w:proofErr w:type="spellEnd"/>
      <w:r w:rsidRPr="00721B6F">
        <w:rPr>
          <w:rFonts w:ascii="Calibri" w:eastAsia="Calibri" w:hAnsi="Calibri"/>
          <w:b/>
          <w:sz w:val="22"/>
          <w:szCs w:val="22"/>
          <w:lang w:eastAsia="en-US"/>
        </w:rPr>
        <w:br/>
      </w:r>
    </w:p>
    <w:p w14:paraId="4C79CB5E" w14:textId="77777777" w:rsidR="00A3205F" w:rsidRPr="000F28C5" w:rsidRDefault="00A3205F" w:rsidP="00A3205F">
      <w:pPr>
        <w:jc w:val="right"/>
        <w:rPr>
          <w:rFonts w:ascii="Calibri" w:eastAsia="Calibri" w:hAnsi="Calibri"/>
          <w:sz w:val="22"/>
          <w:szCs w:val="22"/>
          <w:lang w:eastAsia="en-US"/>
        </w:rPr>
      </w:pPr>
      <w:r w:rsidRPr="00721B6F">
        <w:rPr>
          <w:rFonts w:ascii="Calibri" w:eastAsia="Calibri" w:hAnsi="Calibri"/>
          <w:noProof/>
          <w:sz w:val="22"/>
          <w:szCs w:val="22"/>
          <w:lang w:eastAsia="en-US"/>
        </w:rPr>
        <w:drawing>
          <wp:inline distT="0" distB="0" distL="0" distR="0" wp14:anchorId="0337E66F" wp14:editId="128FD98A">
            <wp:extent cx="1177648" cy="658800"/>
            <wp:effectExtent l="0" t="0" r="3810" b="8255"/>
            <wp:docPr id="2" name="Image 2" descr="\\YOL2-FIC-01\Utilisateurs$\cle.vaillant\Documents\Signature Clement VAILL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YOL2-FIC-01\Utilisateurs$\cle.vaillant\Documents\Signature Clement VAILLAN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48" cy="6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B6F">
        <w:t xml:space="preserve"> </w:t>
      </w:r>
      <w:r>
        <w:rPr>
          <w:noProof/>
        </w:rPr>
        <w:drawing>
          <wp:inline distT="0" distB="0" distL="0" distR="0" wp14:anchorId="339932DE" wp14:editId="17412DD1">
            <wp:extent cx="1949450" cy="660400"/>
            <wp:effectExtent l="0" t="0" r="0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777BC4B7" w14:textId="77777777" w:rsidR="00A3205F" w:rsidRDefault="00A3205F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62368C13" w14:textId="77777777" w:rsidR="00A3205F" w:rsidRDefault="00A3205F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61A8AECF" w14:textId="77777777" w:rsidR="00A3205F" w:rsidRDefault="00A3205F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1F472959" w14:textId="77777777" w:rsidR="00C10F4D" w:rsidRDefault="00C10F4D">
      <w:pPr>
        <w:rPr>
          <w:rFonts w:ascii="Calibri" w:eastAsia="Calibri" w:hAnsi="Calibri"/>
          <w:sz w:val="22"/>
          <w:szCs w:val="22"/>
          <w:lang w:eastAsia="en-US"/>
        </w:rPr>
      </w:pPr>
      <w:r>
        <w:rPr>
          <w:rFonts w:ascii="Calibri" w:eastAsia="Calibri" w:hAnsi="Calibri"/>
          <w:sz w:val="22"/>
          <w:szCs w:val="22"/>
          <w:lang w:eastAsia="en-US"/>
        </w:rPr>
        <w:br w:type="page"/>
      </w:r>
    </w:p>
    <w:p w14:paraId="0809EF43" w14:textId="77777777" w:rsidR="00A3205F" w:rsidRDefault="00A3205F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002C8C19" w14:textId="77777777" w:rsidR="00A3205F" w:rsidRDefault="00A3205F" w:rsidP="00C10F4D">
      <w:pPr>
        <w:rPr>
          <w:rFonts w:ascii="Calibri" w:eastAsia="Calibri" w:hAnsi="Calibri"/>
          <w:sz w:val="22"/>
          <w:szCs w:val="22"/>
          <w:lang w:eastAsia="en-US"/>
        </w:rPr>
      </w:pPr>
    </w:p>
    <w:p w14:paraId="48075BBF" w14:textId="77777777" w:rsidR="00A3205F" w:rsidRDefault="00A3205F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A3205F" w:rsidRPr="000F28C5" w14:paraId="00AAA94C" w14:textId="77777777" w:rsidTr="00A3205F">
        <w:trPr>
          <w:trHeight w:val="524"/>
        </w:trPr>
        <w:tc>
          <w:tcPr>
            <w:tcW w:w="9212" w:type="dxa"/>
            <w:vAlign w:val="center"/>
          </w:tcPr>
          <w:p w14:paraId="5D577EDC" w14:textId="77777777" w:rsidR="00A3205F" w:rsidRPr="00B361C2" w:rsidRDefault="00A3205F" w:rsidP="00A3205F">
            <w:pPr>
              <w:jc w:val="center"/>
              <w:rPr>
                <w:rFonts w:asciiTheme="minorHAnsi" w:hAnsiTheme="minorHAnsi" w:cs="Arial"/>
                <w:b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Cs/>
                <w:sz w:val="28"/>
                <w:szCs w:val="22"/>
              </w:rPr>
              <w:t>ATTESTATION DE FIN DE FORMATION</w:t>
            </w:r>
          </w:p>
        </w:tc>
      </w:tr>
    </w:tbl>
    <w:p w14:paraId="2E2D8740" w14:textId="77777777" w:rsidR="00A3205F" w:rsidRDefault="00A3205F" w:rsidP="00A3205F">
      <w:pPr>
        <w:rPr>
          <w:rFonts w:asciiTheme="minorHAnsi" w:hAnsiTheme="minorHAnsi" w:cs="Arial"/>
          <w:sz w:val="22"/>
          <w:szCs w:val="22"/>
        </w:rPr>
      </w:pPr>
    </w:p>
    <w:p w14:paraId="23AA7666" w14:textId="77777777" w:rsidR="00A3205F" w:rsidRDefault="00A3205F" w:rsidP="00A3205F">
      <w:pPr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Je soussigné, Monsieur Clément VAILLANT, directeur général du centre de formation Intégrale Sécurité Formations, atteste que : </w:t>
      </w:r>
    </w:p>
    <w:p w14:paraId="5D8CE55B" w14:textId="77777777" w:rsidR="00A3205F" w:rsidRDefault="00A3205F" w:rsidP="00A3205F">
      <w:pPr>
        <w:jc w:val="both"/>
        <w:rPr>
          <w:rFonts w:asciiTheme="minorHAnsi" w:hAnsiTheme="minorHAnsi" w:cs="Arial"/>
          <w:sz w:val="22"/>
          <w:szCs w:val="22"/>
        </w:rPr>
      </w:pPr>
    </w:p>
    <w:p w14:paraId="0147C265" w14:textId="77777777" w:rsidR="00A3205F" w:rsidRPr="00A3205F" w:rsidRDefault="00A3205F" w:rsidP="00A3205F">
      <w:pPr>
        <w:jc w:val="center"/>
        <w:rPr>
          <w:rFonts w:asciiTheme="minorHAnsi" w:hAnsiTheme="minorHAnsi" w:cs="Arial"/>
          <w:b/>
          <w:szCs w:val="22"/>
        </w:rPr>
      </w:pPr>
      <w:r>
        <w:rPr>
          <w:rFonts w:asciiTheme="minorHAnsi" w:hAnsiTheme="minorHAnsi" w:cs="Arial"/>
          <w:b/>
          <w:noProof/>
          <w:szCs w:val="22"/>
        </w:rPr>
        <w:t>{{ nom_complet }}</w:t>
      </w:r>
    </w:p>
    <w:p w14:paraId="38F94EE5" w14:textId="77777777" w:rsidR="00A3205F" w:rsidRDefault="00A3205F" w:rsidP="00A3205F">
      <w:pPr>
        <w:jc w:val="both"/>
        <w:rPr>
          <w:rFonts w:asciiTheme="minorHAnsi" w:hAnsiTheme="minorHAnsi" w:cs="Arial"/>
          <w:sz w:val="22"/>
          <w:szCs w:val="22"/>
        </w:rPr>
      </w:pPr>
    </w:p>
    <w:p w14:paraId="4F54757E" w14:textId="77777777" w:rsidR="00A3205F" w:rsidRDefault="00A3205F" w:rsidP="00A3205F">
      <w:pPr>
        <w:jc w:val="center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A suivi intégralement la formation :</w:t>
      </w:r>
    </w:p>
    <w:p w14:paraId="762C40F5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2"/>
      </w:tblGrid>
      <w:tr w:rsidR="00A3205F" w:rsidRPr="000F28C5" w14:paraId="0D670ACE" w14:textId="77777777" w:rsidTr="00A3205F">
        <w:trPr>
          <w:trHeight w:val="524"/>
        </w:trPr>
        <w:tc>
          <w:tcPr>
            <w:tcW w:w="9212" w:type="dxa"/>
            <w:vAlign w:val="center"/>
          </w:tcPr>
          <w:p w14:paraId="1AC4DD35" w14:textId="77777777" w:rsidR="00A3205F" w:rsidRPr="000F28C5" w:rsidRDefault="00A3205F" w:rsidP="00A3205F">
            <w:pPr>
              <w:jc w:val="center"/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bCs/>
                <w:i/>
                <w:iCs/>
                <w:sz w:val="22"/>
                <w:szCs w:val="22"/>
              </w:rPr>
              <w:t>Titre à Finalité Professionnelle (TFP) Agent de Protection Physique des Personnes (A3P)</w:t>
            </w:r>
          </w:p>
        </w:tc>
      </w:tr>
    </w:tbl>
    <w:p w14:paraId="45163E6D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p w14:paraId="0165C148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p w14:paraId="37B486ED" w14:textId="77777777" w:rsidR="00A3205F" w:rsidRPr="000F28C5" w:rsidRDefault="00A3205F" w:rsidP="00A3205F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27"/>
        <w:gridCol w:w="4545"/>
      </w:tblGrid>
      <w:tr w:rsidR="00A3205F" w:rsidRPr="000F28C5" w14:paraId="3315C22F" w14:textId="77777777" w:rsidTr="00A3205F">
        <w:tc>
          <w:tcPr>
            <w:tcW w:w="4606" w:type="dxa"/>
          </w:tcPr>
          <w:p w14:paraId="23A90C8A" w14:textId="77777777" w:rsidR="00A3205F" w:rsidRPr="000F28C5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>Date</w:t>
            </w:r>
            <w:r>
              <w:rPr>
                <w:rFonts w:asciiTheme="minorHAnsi" w:hAnsiTheme="minorHAnsi" w:cs="Arial"/>
                <w:sz w:val="22"/>
                <w:szCs w:val="22"/>
              </w:rPr>
              <w:t>s</w:t>
            </w:r>
            <w:r w:rsidRPr="000F28C5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="Arial"/>
                <w:sz w:val="22"/>
                <w:szCs w:val="22"/>
              </w:rPr>
              <w:t>de la formation</w:t>
            </w:r>
          </w:p>
        </w:tc>
        <w:tc>
          <w:tcPr>
            <w:tcW w:w="4606" w:type="dxa"/>
          </w:tcPr>
          <w:p w14:paraId="2752D24A" w14:textId="77777777" w:rsidR="00A3205F" w:rsidRDefault="00A3205F" w:rsidP="0060270E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Du </w:t>
            </w:r>
            <w:proofErr w:type="gramStart"/>
            <w:r>
              <w:rPr>
                <w:rFonts w:asciiTheme="minorHAnsi" w:hAnsiTheme="minorHAnsi" w:cs="Arial"/>
                <w:sz w:val="22"/>
                <w:szCs w:val="22"/>
              </w:rPr>
              <w:t>{{ periode</w:t>
            </w:r>
            <w:proofErr w:type="gramEnd"/>
            <w:r>
              <w:rPr>
                <w:rFonts w:asciiTheme="minorHAnsi" w:hAnsiTheme="minorHAnsi" w:cs="Arial"/>
                <w:sz w:val="22"/>
                <w:szCs w:val="22"/>
              </w:rPr>
              <w:t>_</w:t>
            </w:r>
            <w:proofErr w:type="gramStart"/>
            <w:r>
              <w:rPr>
                <w:rFonts w:asciiTheme="minorHAnsi" w:hAnsiTheme="minorHAnsi" w:cs="Arial"/>
                <w:sz w:val="22"/>
                <w:szCs w:val="22"/>
              </w:rPr>
              <w:t>formation }</w:t>
            </w:r>
            <w:proofErr w:type="gramEnd"/>
            <w:r>
              <w:rPr>
                <w:rFonts w:asciiTheme="minorHAnsi" w:hAnsiTheme="minorHAnsi" w:cs="Arial"/>
                <w:sz w:val="22"/>
                <w:szCs w:val="22"/>
              </w:rPr>
              <w:t>}</w:t>
            </w:r>
          </w:p>
          <w:p w14:paraId="2F5A37A7" w14:textId="77777777" w:rsidR="0060270E" w:rsidRPr="000F28C5" w:rsidRDefault="0060270E" w:rsidP="0060270E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A3205F" w:rsidRPr="000F28C5" w14:paraId="4161771C" w14:textId="77777777" w:rsidTr="00A3205F">
        <w:tc>
          <w:tcPr>
            <w:tcW w:w="4606" w:type="dxa"/>
          </w:tcPr>
          <w:p w14:paraId="64C7479C" w14:textId="77777777" w:rsidR="00A3205F" w:rsidRPr="000F28C5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 xml:space="preserve">Durée </w:t>
            </w:r>
          </w:p>
        </w:tc>
        <w:tc>
          <w:tcPr>
            <w:tcW w:w="4606" w:type="dxa"/>
          </w:tcPr>
          <w:p w14:paraId="4C1310E6" w14:textId="77777777" w:rsidR="00A3205F" w:rsidRPr="000F28C5" w:rsidRDefault="008A2D69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328 heures</w:t>
            </w:r>
          </w:p>
          <w:p w14:paraId="127C309B" w14:textId="77777777" w:rsidR="00A3205F" w:rsidRPr="000F28C5" w:rsidRDefault="00A3205F" w:rsidP="00A3205F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A3205F" w:rsidRPr="000F28C5" w14:paraId="4401BA77" w14:textId="77777777" w:rsidTr="00A3205F">
        <w:tc>
          <w:tcPr>
            <w:tcW w:w="4606" w:type="dxa"/>
          </w:tcPr>
          <w:p w14:paraId="53234DFA" w14:textId="77777777" w:rsidR="00A3205F" w:rsidRPr="000F28C5" w:rsidRDefault="00A3205F" w:rsidP="00A3205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0F28C5">
              <w:rPr>
                <w:rFonts w:asciiTheme="minorHAnsi" w:hAnsiTheme="minorHAnsi" w:cs="Arial"/>
                <w:sz w:val="22"/>
                <w:szCs w:val="22"/>
              </w:rPr>
              <w:t>Lieu</w:t>
            </w:r>
          </w:p>
        </w:tc>
        <w:tc>
          <w:tcPr>
            <w:tcW w:w="4606" w:type="dxa"/>
          </w:tcPr>
          <w:p w14:paraId="0C7363BD" w14:textId="77777777" w:rsidR="00A3205F" w:rsidRDefault="00A3205F" w:rsidP="00A3205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Intégrale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Academy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>, Puget sur Argens (Var, 83)</w:t>
            </w:r>
          </w:p>
          <w:p w14:paraId="41C5FD10" w14:textId="77777777" w:rsidR="00A3205F" w:rsidRPr="000F28C5" w:rsidRDefault="00A3205F" w:rsidP="00A3205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638A1984" w14:textId="77777777" w:rsidR="00A3205F" w:rsidRPr="000F28C5" w:rsidRDefault="00A3205F" w:rsidP="00A3205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115B3516" w14:textId="77777777" w:rsidR="00A3205F" w:rsidRDefault="00A3205F" w:rsidP="00A3205F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</w:p>
    <w:p w14:paraId="731035E6" w14:textId="77777777" w:rsidR="00A3205F" w:rsidRDefault="00A3205F" w:rsidP="00A3205F">
      <w:pPr>
        <w:rPr>
          <w:rFonts w:asciiTheme="minorHAnsi" w:hAnsiTheme="minorHAnsi" w:cs="Arial"/>
          <w:b/>
          <w:i/>
          <w:sz w:val="22"/>
          <w:szCs w:val="22"/>
        </w:rPr>
      </w:pPr>
      <w:r>
        <w:rPr>
          <w:rFonts w:ascii="Calibri" w:eastAsia="Calibri" w:hAnsi="Calibri"/>
          <w:b/>
          <w:i/>
          <w:sz w:val="22"/>
          <w:szCs w:val="22"/>
          <w:lang w:eastAsia="en-US"/>
        </w:rPr>
        <w:t xml:space="preserve">Fait à Puget sur Argens, le </w:t>
      </w:r>
      <w:proofErr w:type="gramStart"/>
      <w:r>
        <w:rPr>
          <w:rFonts w:ascii="Calibri" w:eastAsia="Calibri" w:hAnsi="Calibri"/>
          <w:b/>
          <w:i/>
          <w:sz w:val="22"/>
          <w:szCs w:val="22"/>
          <w:lang w:eastAsia="en-US"/>
        </w:rPr>
        <w:t>{{ date</w:t>
      </w:r>
      <w:proofErr w:type="gramEnd"/>
      <w:r>
        <w:rPr>
          <w:rFonts w:ascii="Calibri" w:eastAsia="Calibri" w:hAnsi="Calibri"/>
          <w:b/>
          <w:i/>
          <w:sz w:val="22"/>
          <w:szCs w:val="22"/>
          <w:lang w:eastAsia="en-US"/>
        </w:rPr>
        <w:t>_</w:t>
      </w:r>
      <w:proofErr w:type="gramStart"/>
      <w:r>
        <w:rPr>
          <w:rFonts w:ascii="Calibri" w:eastAsia="Calibri" w:hAnsi="Calibri"/>
          <w:b/>
          <w:i/>
          <w:sz w:val="22"/>
          <w:szCs w:val="22"/>
          <w:lang w:eastAsia="en-US"/>
        </w:rPr>
        <w:t>jour }</w:t>
      </w:r>
      <w:proofErr w:type="gramEnd"/>
      <w:r>
        <w:rPr>
          <w:rFonts w:ascii="Calibri" w:eastAsia="Calibri" w:hAnsi="Calibri"/>
          <w:b/>
          <w:i/>
          <w:sz w:val="22"/>
          <w:szCs w:val="22"/>
          <w:lang w:eastAsia="en-US"/>
        </w:rPr>
        <w:t>}</w:t>
      </w:r>
    </w:p>
    <w:p w14:paraId="4FF0BF80" w14:textId="77777777" w:rsidR="00F47184" w:rsidRDefault="00F47184" w:rsidP="00A3205F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</w:p>
    <w:p w14:paraId="61EF7095" w14:textId="77777777" w:rsidR="00F47184" w:rsidRPr="00F47184" w:rsidRDefault="00F47184" w:rsidP="00A3205F">
      <w:pPr>
        <w:rPr>
          <w:rFonts w:ascii="Calibri" w:eastAsia="Calibri" w:hAnsi="Calibri"/>
          <w:b/>
          <w:i/>
          <w:sz w:val="22"/>
          <w:szCs w:val="22"/>
          <w:lang w:eastAsia="en-US"/>
        </w:rPr>
      </w:pPr>
    </w:p>
    <w:p w14:paraId="39BEF13A" w14:textId="77777777" w:rsidR="00A3205F" w:rsidRPr="00721B6F" w:rsidRDefault="00A3205F" w:rsidP="00A3205F">
      <w:pPr>
        <w:jc w:val="right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>Monsieur Clément VAILLANT</w:t>
      </w:r>
    </w:p>
    <w:p w14:paraId="6D390387" w14:textId="77777777" w:rsidR="00A3205F" w:rsidRPr="00721B6F" w:rsidRDefault="00A3205F" w:rsidP="00A3205F">
      <w:pPr>
        <w:ind w:left="5670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 xml:space="preserve">Directeur général Intégrale </w:t>
      </w:r>
      <w:proofErr w:type="spellStart"/>
      <w:r w:rsidRPr="00721B6F">
        <w:rPr>
          <w:rFonts w:ascii="Calibri" w:eastAsia="Calibri" w:hAnsi="Calibri"/>
          <w:b/>
          <w:sz w:val="22"/>
          <w:szCs w:val="22"/>
          <w:lang w:eastAsia="en-US"/>
        </w:rPr>
        <w:t>Academy</w:t>
      </w:r>
      <w:proofErr w:type="spellEnd"/>
      <w:r w:rsidRPr="00721B6F">
        <w:rPr>
          <w:rFonts w:ascii="Calibri" w:eastAsia="Calibri" w:hAnsi="Calibri"/>
          <w:b/>
          <w:sz w:val="22"/>
          <w:szCs w:val="22"/>
          <w:lang w:eastAsia="en-US"/>
        </w:rPr>
        <w:br/>
      </w:r>
    </w:p>
    <w:p w14:paraId="3F493A7E" w14:textId="77777777" w:rsidR="00A3205F" w:rsidRPr="000F28C5" w:rsidRDefault="00A3205F" w:rsidP="00A3205F">
      <w:pPr>
        <w:jc w:val="right"/>
        <w:rPr>
          <w:rFonts w:ascii="Calibri" w:eastAsia="Calibri" w:hAnsi="Calibri"/>
          <w:sz w:val="22"/>
          <w:szCs w:val="22"/>
          <w:lang w:eastAsia="en-US"/>
        </w:rPr>
      </w:pPr>
      <w:r w:rsidRPr="00721B6F">
        <w:rPr>
          <w:rFonts w:ascii="Calibri" w:eastAsia="Calibri" w:hAnsi="Calibri"/>
          <w:noProof/>
          <w:sz w:val="22"/>
          <w:szCs w:val="22"/>
          <w:lang w:eastAsia="en-US"/>
        </w:rPr>
        <w:drawing>
          <wp:inline distT="0" distB="0" distL="0" distR="0" wp14:anchorId="3A87631F" wp14:editId="76F27EF0">
            <wp:extent cx="1177648" cy="658800"/>
            <wp:effectExtent l="0" t="0" r="3810" b="8255"/>
            <wp:docPr id="10" name="Image 10" descr="\\YOL2-FIC-01\Utilisateurs$\cle.vaillant\Documents\Signature Clement VAILL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YOL2-FIC-01\Utilisateurs$\cle.vaillant\Documents\Signature Clement VAILLAN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48" cy="6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B6F">
        <w:t xml:space="preserve"> </w:t>
      </w:r>
      <w:r>
        <w:rPr>
          <w:noProof/>
        </w:rPr>
        <w:drawing>
          <wp:inline distT="0" distB="0" distL="0" distR="0" wp14:anchorId="4FFCC5DB" wp14:editId="2F3F4863">
            <wp:extent cx="1949450" cy="660400"/>
            <wp:effectExtent l="0" t="0" r="0" b="635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5D58D" w14:textId="77777777" w:rsidR="00A3205F" w:rsidRDefault="00A3205F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32EE8400" w14:textId="77777777" w:rsidR="00F47184" w:rsidRDefault="00F47184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034ABE8F" w14:textId="77777777" w:rsidR="00F47184" w:rsidRDefault="00F47184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657D1D28" w14:textId="77777777" w:rsidR="00F47184" w:rsidRDefault="00F47184" w:rsidP="00721B6F">
      <w:pPr>
        <w:jc w:val="right"/>
        <w:rPr>
          <w:rFonts w:ascii="Calibri" w:eastAsia="Calibri" w:hAnsi="Calibri"/>
          <w:sz w:val="22"/>
          <w:szCs w:val="22"/>
          <w:lang w:eastAsia="en-US"/>
        </w:rPr>
      </w:pPr>
    </w:p>
    <w:p w14:paraId="0BD483FE" w14:textId="77777777" w:rsidR="00F47184" w:rsidRDefault="00C10F4D" w:rsidP="008A2D69">
      <w:pPr>
        <w:rPr>
          <w:rFonts w:ascii="Calibri" w:eastAsia="Calibri" w:hAnsi="Calibri"/>
          <w:sz w:val="22"/>
          <w:szCs w:val="22"/>
          <w:lang w:eastAsia="en-US"/>
        </w:rPr>
      </w:pPr>
      <w:r>
        <w:rPr>
          <w:rFonts w:ascii="Calibri" w:eastAsia="Calibri" w:hAnsi="Calibri"/>
          <w:sz w:val="22"/>
          <w:szCs w:val="22"/>
          <w:lang w:eastAsia="en-US"/>
        </w:rPr>
        <w:br w:type="page"/>
      </w:r>
    </w:p>
    <w:tbl>
      <w:tblPr>
        <w:tblW w:w="907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99"/>
        <w:gridCol w:w="881"/>
        <w:gridCol w:w="1452"/>
        <w:gridCol w:w="1070"/>
        <w:gridCol w:w="1070"/>
      </w:tblGrid>
      <w:tr w:rsidR="008A2D69" w14:paraId="72DEB53F" w14:textId="77777777" w:rsidTr="008A2D69">
        <w:trPr>
          <w:trHeight w:val="315"/>
        </w:trPr>
        <w:tc>
          <w:tcPr>
            <w:tcW w:w="907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8666F" w14:textId="77777777" w:rsidR="008A2D69" w:rsidRDefault="008A2D6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lastRenderedPageBreak/>
              <w:t>TFP Agent de Protection Physique des personnes A3P</w:t>
            </w:r>
          </w:p>
        </w:tc>
      </w:tr>
      <w:tr w:rsidR="008A2D69" w14:paraId="6DDF1687" w14:textId="77777777" w:rsidTr="008A2D69">
        <w:trPr>
          <w:trHeight w:val="300"/>
        </w:trPr>
        <w:tc>
          <w:tcPr>
            <w:tcW w:w="907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C1491" w14:textId="77777777" w:rsidR="008A2D69" w:rsidRDefault="008A2D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FICHE DE SUIVI ET D'EVALUATION CONTINUE THEORIQUE ET PRATIQUE DE LA FORMATION</w:t>
            </w:r>
          </w:p>
          <w:p w14:paraId="6A0DE10E" w14:textId="77777777" w:rsidR="008A2D69" w:rsidRDefault="008A2D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317FC2E2" w14:textId="77777777" w:rsidR="0060270E" w:rsidRDefault="008A2D69" w:rsidP="008A2D69">
            <w:pPr>
              <w:jc w:val="center"/>
              <w:rPr>
                <w:rFonts w:asciiTheme="minorHAnsi" w:hAnsiTheme="minorHAnsi" w:cs="Arial"/>
                <w:b/>
                <w:color w:val="548DD4" w:themeColor="text2" w:themeTint="99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548DD4" w:themeColor="text2" w:themeTint="99"/>
                <w:szCs w:val="22"/>
              </w:rPr>
              <w:t xml:space="preserve">Session du </w:t>
            </w:r>
            <w:proofErr w:type="gramStart"/>
            <w:r>
              <w:rPr>
                <w:rFonts w:ascii="Calibri" w:hAnsi="Calibri" w:cs="Calibri"/>
                <w:b/>
                <w:bCs/>
                <w:color w:val="548DD4" w:themeColor="text2" w:themeTint="99"/>
                <w:szCs w:val="22"/>
              </w:rPr>
              <w:t>{{ periode</w:t>
            </w:r>
            <w:proofErr w:type="gramEnd"/>
            <w:r>
              <w:rPr>
                <w:rFonts w:ascii="Calibri" w:hAnsi="Calibri" w:cs="Calibri"/>
                <w:b/>
                <w:bCs/>
                <w:color w:val="548DD4" w:themeColor="text2" w:themeTint="99"/>
                <w:szCs w:val="22"/>
              </w:rPr>
              <w:t>_</w:t>
            </w:r>
            <w:proofErr w:type="gramStart"/>
            <w:r>
              <w:rPr>
                <w:rFonts w:ascii="Calibri" w:hAnsi="Calibri" w:cs="Calibri"/>
                <w:b/>
                <w:bCs/>
                <w:color w:val="548DD4" w:themeColor="text2" w:themeTint="99"/>
                <w:szCs w:val="22"/>
              </w:rPr>
              <w:t>formation }</w:t>
            </w:r>
            <w:proofErr w:type="gramEnd"/>
            <w:r>
              <w:rPr>
                <w:rFonts w:ascii="Calibri" w:hAnsi="Calibri" w:cs="Calibri"/>
                <w:b/>
                <w:bCs/>
                <w:color w:val="548DD4" w:themeColor="text2" w:themeTint="99"/>
                <w:szCs w:val="22"/>
              </w:rPr>
              <w:t>}</w:t>
            </w:r>
          </w:p>
          <w:p w14:paraId="0D64280E" w14:textId="77777777" w:rsidR="008A2D69" w:rsidRPr="008A2D69" w:rsidRDefault="008A2D69" w:rsidP="008A2D69">
            <w:pPr>
              <w:jc w:val="center"/>
              <w:rPr>
                <w:rFonts w:asciiTheme="minorHAnsi" w:hAnsiTheme="minorHAnsi" w:cs="Arial"/>
                <w:b/>
                <w:color w:val="548DD4" w:themeColor="text2" w:themeTint="99"/>
                <w:szCs w:val="22"/>
              </w:rPr>
            </w:pPr>
            <w:r>
              <w:rPr>
                <w:rFonts w:asciiTheme="minorHAnsi" w:hAnsiTheme="minorHAnsi" w:cs="Arial"/>
                <w:b/>
                <w:noProof/>
                <w:color w:val="548DD4" w:themeColor="text2" w:themeTint="99"/>
                <w:szCs w:val="22"/>
              </w:rPr>
              <w:t>{{ nom_complet }}</w:t>
            </w:r>
          </w:p>
          <w:p w14:paraId="56614D4B" w14:textId="77777777" w:rsidR="008A2D69" w:rsidRDefault="008A2D69" w:rsidP="008A2D6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8A2D69" w14:paraId="6AB1A464" w14:textId="77777777" w:rsidTr="008A2D69">
        <w:trPr>
          <w:trHeight w:val="300"/>
        </w:trPr>
        <w:tc>
          <w:tcPr>
            <w:tcW w:w="4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0228B" w14:textId="77777777" w:rsidR="008A2D69" w:rsidRDefault="008A2D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9FEBF" w14:textId="77777777" w:rsidR="008A2D69" w:rsidRDefault="008A2D69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Note QCU entraînement</w:t>
            </w:r>
          </w:p>
        </w:tc>
        <w:tc>
          <w:tcPr>
            <w:tcW w:w="21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EAD78" w14:textId="77777777" w:rsidR="008A2D69" w:rsidRDefault="008A2D69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Commentaire du formateur</w:t>
            </w:r>
          </w:p>
        </w:tc>
      </w:tr>
      <w:tr w:rsidR="008A2D69" w14:paraId="2DC1A4E0" w14:textId="77777777" w:rsidTr="008A2D69">
        <w:trPr>
          <w:trHeight w:val="525"/>
        </w:trPr>
        <w:tc>
          <w:tcPr>
            <w:tcW w:w="4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C7B54" w14:textId="77777777" w:rsidR="008A2D69" w:rsidRDefault="008A2D6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UV02 ENVIRONNEMENT JURIDIQUE</w:t>
            </w:r>
          </w:p>
        </w:tc>
        <w:tc>
          <w:tcPr>
            <w:tcW w:w="23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407AD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40"/>
                <w:szCs w:val="40"/>
              </w:rPr>
            </w:pP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76098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4B3A2787" w14:textId="77777777" w:rsidTr="008A2D69">
        <w:trPr>
          <w:trHeight w:val="525"/>
        </w:trPr>
        <w:tc>
          <w:tcPr>
            <w:tcW w:w="4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EF060" w14:textId="77777777" w:rsidR="008A2D69" w:rsidRDefault="008A2D6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UV03 GESTION DES CONFLITS</w:t>
            </w:r>
          </w:p>
        </w:tc>
        <w:tc>
          <w:tcPr>
            <w:tcW w:w="23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88C43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40"/>
                <w:szCs w:val="40"/>
              </w:rPr>
            </w:pP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9A3B6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715D5737" w14:textId="77777777" w:rsidTr="008A2D69">
        <w:trPr>
          <w:trHeight w:val="525"/>
        </w:trPr>
        <w:tc>
          <w:tcPr>
            <w:tcW w:w="4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B388B" w14:textId="77777777" w:rsidR="008A2D69" w:rsidRDefault="008A2D6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UV04 MODULE STRATEGIQUE</w:t>
            </w:r>
          </w:p>
        </w:tc>
        <w:tc>
          <w:tcPr>
            <w:tcW w:w="23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4DF72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40"/>
                <w:szCs w:val="40"/>
              </w:rPr>
            </w:pP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D0608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2633CDDA" w14:textId="77777777" w:rsidTr="008A2D69">
        <w:trPr>
          <w:trHeight w:val="525"/>
        </w:trPr>
        <w:tc>
          <w:tcPr>
            <w:tcW w:w="4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7D1EB" w14:textId="77777777" w:rsidR="008A2D69" w:rsidRDefault="008A2D6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UV06 PROFESSIONNEL</w:t>
            </w:r>
          </w:p>
        </w:tc>
        <w:tc>
          <w:tcPr>
            <w:tcW w:w="23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CDE4A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40"/>
                <w:szCs w:val="40"/>
              </w:rPr>
            </w:pP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8A662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1A89F9B9" w14:textId="77777777" w:rsidTr="008A2D69">
        <w:trPr>
          <w:trHeight w:val="525"/>
        </w:trPr>
        <w:tc>
          <w:tcPr>
            <w:tcW w:w="4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CEC47" w14:textId="77777777" w:rsidR="008A2D69" w:rsidRDefault="008A2D6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UV08 GESTION DES RISQUES</w:t>
            </w:r>
          </w:p>
        </w:tc>
        <w:tc>
          <w:tcPr>
            <w:tcW w:w="23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12F97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40"/>
                <w:szCs w:val="40"/>
              </w:rPr>
            </w:pP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B9EDA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55D26A66" w14:textId="77777777" w:rsidTr="008A2D69">
        <w:trPr>
          <w:trHeight w:val="300"/>
        </w:trPr>
        <w:tc>
          <w:tcPr>
            <w:tcW w:w="45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DF098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3CE82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64285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2B45F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E6200" w14:textId="77777777" w:rsidR="008A2D69" w:rsidRDefault="008A2D69">
            <w:pPr>
              <w:rPr>
                <w:sz w:val="20"/>
                <w:szCs w:val="20"/>
              </w:rPr>
            </w:pPr>
          </w:p>
        </w:tc>
      </w:tr>
      <w:tr w:rsidR="008A2D69" w14:paraId="0F1028D7" w14:textId="77777777" w:rsidTr="008A2D69">
        <w:trPr>
          <w:trHeight w:val="300"/>
        </w:trPr>
        <w:tc>
          <w:tcPr>
            <w:tcW w:w="4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8A114" w14:textId="77777777" w:rsidR="008A2D69" w:rsidRDefault="008A2D69">
            <w:pP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PRATIQUE</w:t>
            </w: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81D75" w14:textId="77777777" w:rsidR="008A2D69" w:rsidRDefault="008A2D69">
            <w:pP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Acquis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EFD40" w14:textId="77777777" w:rsidR="008A2D69" w:rsidRDefault="008A2D69">
            <w:pP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Non acquis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F661BC" w14:textId="77777777" w:rsidR="008A2D69" w:rsidRDefault="008A2D69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Commentaire</w:t>
            </w:r>
          </w:p>
        </w:tc>
      </w:tr>
      <w:tr w:rsidR="008A2D69" w14:paraId="014C1440" w14:textId="77777777" w:rsidTr="008A2D69">
        <w:trPr>
          <w:trHeight w:val="525"/>
        </w:trPr>
        <w:tc>
          <w:tcPr>
            <w:tcW w:w="4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B74C7" w14:textId="77777777" w:rsidR="008A2D69" w:rsidRDefault="008A2D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Préparation de mission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BEABB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40"/>
                <w:szCs w:val="40"/>
              </w:rPr>
            </w:pPr>
            <w:r>
              <w:rPr>
                <w:rFonts w:ascii="Calibri" w:hAnsi="Calibri" w:cs="Calibri"/>
                <w:color w:val="00B0F0"/>
                <w:sz w:val="40"/>
                <w:szCs w:val="4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8EC1D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40"/>
                <w:szCs w:val="40"/>
              </w:rPr>
            </w:pPr>
            <w:r>
              <w:rPr>
                <w:rFonts w:ascii="Calibri" w:hAnsi="Calibri" w:cs="Calibri"/>
                <w:color w:val="00B0F0"/>
                <w:sz w:val="40"/>
                <w:szCs w:val="40"/>
              </w:rPr>
              <w:t> 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6E8C2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047F4D50" w14:textId="77777777" w:rsidTr="008A2D69">
        <w:trPr>
          <w:trHeight w:val="525"/>
        </w:trPr>
        <w:tc>
          <w:tcPr>
            <w:tcW w:w="4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19073" w14:textId="77777777" w:rsidR="008A2D69" w:rsidRDefault="008A2D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Piétonnage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déplacements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F6444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40"/>
                <w:szCs w:val="40"/>
              </w:rPr>
            </w:pPr>
            <w:r>
              <w:rPr>
                <w:rFonts w:ascii="Calibri" w:hAnsi="Calibri" w:cs="Calibri"/>
                <w:color w:val="00B0F0"/>
                <w:sz w:val="40"/>
                <w:szCs w:val="4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67DDD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40"/>
                <w:szCs w:val="40"/>
              </w:rPr>
            </w:pPr>
            <w:r>
              <w:rPr>
                <w:rFonts w:ascii="Calibri" w:hAnsi="Calibri" w:cs="Calibri"/>
                <w:color w:val="00B0F0"/>
                <w:sz w:val="40"/>
                <w:szCs w:val="40"/>
              </w:rPr>
              <w:t> 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7561D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042B2DAB" w14:textId="77777777" w:rsidTr="008A2D69">
        <w:trPr>
          <w:trHeight w:val="525"/>
        </w:trPr>
        <w:tc>
          <w:tcPr>
            <w:tcW w:w="4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5A113" w14:textId="77777777" w:rsidR="008A2D69" w:rsidRDefault="008A2D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Convoi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1136C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40"/>
                <w:szCs w:val="40"/>
              </w:rPr>
            </w:pPr>
            <w:r>
              <w:rPr>
                <w:rFonts w:ascii="Calibri" w:hAnsi="Calibri" w:cs="Calibri"/>
                <w:color w:val="00B0F0"/>
                <w:sz w:val="40"/>
                <w:szCs w:val="4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2CE95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40"/>
                <w:szCs w:val="40"/>
              </w:rPr>
            </w:pPr>
            <w:r>
              <w:rPr>
                <w:rFonts w:ascii="Calibri" w:hAnsi="Calibri" w:cs="Calibri"/>
                <w:color w:val="00B0F0"/>
                <w:sz w:val="40"/>
                <w:szCs w:val="40"/>
              </w:rPr>
              <w:t> 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BF462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5BB4CB56" w14:textId="77777777" w:rsidTr="008A2D69">
        <w:trPr>
          <w:trHeight w:val="525"/>
        </w:trPr>
        <w:tc>
          <w:tcPr>
            <w:tcW w:w="4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3B957" w14:textId="77777777" w:rsidR="008A2D69" w:rsidRDefault="008A2D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Secourisme tactique d’urgence (STU)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9E544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40"/>
                <w:szCs w:val="40"/>
              </w:rPr>
            </w:pPr>
            <w:r>
              <w:rPr>
                <w:rFonts w:ascii="Calibri" w:hAnsi="Calibri" w:cs="Calibri"/>
                <w:color w:val="00B0F0"/>
                <w:sz w:val="40"/>
                <w:szCs w:val="40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D576A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40"/>
                <w:szCs w:val="40"/>
              </w:rPr>
            </w:pPr>
            <w:r>
              <w:rPr>
                <w:rFonts w:ascii="Calibri" w:hAnsi="Calibri" w:cs="Calibri"/>
                <w:color w:val="00B0F0"/>
                <w:sz w:val="40"/>
                <w:szCs w:val="40"/>
              </w:rPr>
              <w:t> 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F650E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18D1AE9E" w14:textId="77777777" w:rsidTr="008A2D69">
        <w:trPr>
          <w:trHeight w:val="315"/>
        </w:trPr>
        <w:tc>
          <w:tcPr>
            <w:tcW w:w="45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988D2" w14:textId="77777777" w:rsidR="008A2D69" w:rsidRDefault="008A2D69">
            <w:pPr>
              <w:jc w:val="center"/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2AD51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FCBC7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9527A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E1392" w14:textId="77777777" w:rsidR="008A2D69" w:rsidRDefault="008A2D69">
            <w:pPr>
              <w:rPr>
                <w:sz w:val="20"/>
                <w:szCs w:val="20"/>
              </w:rPr>
            </w:pPr>
          </w:p>
        </w:tc>
      </w:tr>
      <w:tr w:rsidR="008A2D69" w14:paraId="06267C67" w14:textId="77777777" w:rsidTr="008A2D69">
        <w:trPr>
          <w:trHeight w:val="300"/>
        </w:trPr>
        <w:tc>
          <w:tcPr>
            <w:tcW w:w="548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F24B06D" w14:textId="77777777" w:rsidR="008A2D69" w:rsidRDefault="008A2D69">
            <w:pP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Commentaire général du formateur</w:t>
            </w:r>
          </w:p>
        </w:tc>
        <w:tc>
          <w:tcPr>
            <w:tcW w:w="1452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114F1" w14:textId="77777777" w:rsidR="008A2D69" w:rsidRDefault="008A2D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D6F77" w14:textId="77777777" w:rsidR="008A2D69" w:rsidRDefault="008A2D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70A031E" w14:textId="77777777" w:rsidR="008A2D69" w:rsidRDefault="008A2D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A2D69" w14:paraId="6A415BCE" w14:textId="77777777" w:rsidTr="008A2D69">
        <w:trPr>
          <w:trHeight w:val="300"/>
        </w:trPr>
        <w:tc>
          <w:tcPr>
            <w:tcW w:w="459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D7F417B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FB8CA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10490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8C05D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3F85E2B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40481022" w14:textId="77777777" w:rsidTr="008A2D69">
        <w:trPr>
          <w:trHeight w:val="300"/>
        </w:trPr>
        <w:tc>
          <w:tcPr>
            <w:tcW w:w="459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86BD2E9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73620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4184E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54865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4071F4A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0882DBF3" w14:textId="77777777" w:rsidTr="008A2D69">
        <w:trPr>
          <w:trHeight w:val="300"/>
        </w:trPr>
        <w:tc>
          <w:tcPr>
            <w:tcW w:w="459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79FAF4F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54410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0F5E7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65B77" w14:textId="77777777" w:rsidR="008A2D69" w:rsidRDefault="008A2D69">
            <w:pPr>
              <w:rPr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12F8EB7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  <w:tr w:rsidR="008A2D69" w14:paraId="45A77DB9" w14:textId="77777777" w:rsidTr="008A2D69">
        <w:trPr>
          <w:trHeight w:val="315"/>
        </w:trPr>
        <w:tc>
          <w:tcPr>
            <w:tcW w:w="459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F3CA81C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  <w:p w14:paraId="750A01CD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BF40831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BEAF6DF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00DB643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15D560" w14:textId="77777777" w:rsidR="008A2D69" w:rsidRDefault="008A2D69">
            <w:pPr>
              <w:rPr>
                <w:rFonts w:ascii="Calibri" w:hAnsi="Calibri" w:cs="Calibri"/>
                <w:color w:val="00B0F0"/>
                <w:sz w:val="22"/>
                <w:szCs w:val="22"/>
              </w:rPr>
            </w:pPr>
            <w:r>
              <w:rPr>
                <w:rFonts w:ascii="Calibri" w:hAnsi="Calibri" w:cs="Calibri"/>
                <w:color w:val="00B0F0"/>
                <w:sz w:val="22"/>
                <w:szCs w:val="22"/>
              </w:rPr>
              <w:t> </w:t>
            </w:r>
          </w:p>
        </w:tc>
      </w:tr>
    </w:tbl>
    <w:p w14:paraId="458EEC03" w14:textId="77777777" w:rsidR="008A2D69" w:rsidRPr="00721B6F" w:rsidRDefault="008A2D69" w:rsidP="008A2D69">
      <w:pPr>
        <w:jc w:val="right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>Monsieur Clément VAILLANT</w:t>
      </w:r>
    </w:p>
    <w:p w14:paraId="170105B6" w14:textId="77777777" w:rsidR="008A2D69" w:rsidRPr="00721B6F" w:rsidRDefault="008A2D69" w:rsidP="008A2D69">
      <w:pPr>
        <w:ind w:left="5670"/>
        <w:rPr>
          <w:rFonts w:ascii="Calibri" w:eastAsia="Calibri" w:hAnsi="Calibri"/>
          <w:b/>
          <w:sz w:val="22"/>
          <w:szCs w:val="22"/>
          <w:lang w:eastAsia="en-US"/>
        </w:rPr>
      </w:pPr>
      <w:r w:rsidRPr="00721B6F">
        <w:rPr>
          <w:rFonts w:ascii="Calibri" w:eastAsia="Calibri" w:hAnsi="Calibri"/>
          <w:b/>
          <w:sz w:val="22"/>
          <w:szCs w:val="22"/>
          <w:lang w:eastAsia="en-US"/>
        </w:rPr>
        <w:t xml:space="preserve">Directeur général Intégrale </w:t>
      </w:r>
      <w:proofErr w:type="spellStart"/>
      <w:r w:rsidRPr="00721B6F">
        <w:rPr>
          <w:rFonts w:ascii="Calibri" w:eastAsia="Calibri" w:hAnsi="Calibri"/>
          <w:b/>
          <w:sz w:val="22"/>
          <w:szCs w:val="22"/>
          <w:lang w:eastAsia="en-US"/>
        </w:rPr>
        <w:t>Academy</w:t>
      </w:r>
      <w:proofErr w:type="spellEnd"/>
      <w:r w:rsidRPr="00721B6F">
        <w:rPr>
          <w:rFonts w:ascii="Calibri" w:eastAsia="Calibri" w:hAnsi="Calibri"/>
          <w:b/>
          <w:sz w:val="22"/>
          <w:szCs w:val="22"/>
          <w:lang w:eastAsia="en-US"/>
        </w:rPr>
        <w:br/>
      </w:r>
    </w:p>
    <w:p w14:paraId="1D44C9B2" w14:textId="77777777" w:rsidR="008A2D69" w:rsidRPr="000F28C5" w:rsidRDefault="008A2D69" w:rsidP="008A2D69">
      <w:pPr>
        <w:jc w:val="right"/>
        <w:rPr>
          <w:rFonts w:ascii="Calibri" w:eastAsia="Calibri" w:hAnsi="Calibri"/>
          <w:sz w:val="22"/>
          <w:szCs w:val="22"/>
          <w:lang w:eastAsia="en-US"/>
        </w:rPr>
      </w:pPr>
      <w:r w:rsidRPr="00721B6F">
        <w:rPr>
          <w:rFonts w:ascii="Calibri" w:eastAsia="Calibri" w:hAnsi="Calibri"/>
          <w:noProof/>
          <w:sz w:val="22"/>
          <w:szCs w:val="22"/>
          <w:lang w:eastAsia="en-US"/>
        </w:rPr>
        <w:drawing>
          <wp:inline distT="0" distB="0" distL="0" distR="0" wp14:anchorId="29C8D209" wp14:editId="182E7578">
            <wp:extent cx="1177648" cy="658800"/>
            <wp:effectExtent l="0" t="0" r="3810" b="8255"/>
            <wp:docPr id="8" name="Image 8" descr="\\YOL2-FIC-01\Utilisateurs$\cle.vaillant\Documents\Signature Clement VAILL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YOL2-FIC-01\Utilisateurs$\cle.vaillant\Documents\Signature Clement VAILLAN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48" cy="6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B6F">
        <w:t xml:space="preserve"> </w:t>
      </w:r>
      <w:r>
        <w:rPr>
          <w:noProof/>
        </w:rPr>
        <w:drawing>
          <wp:inline distT="0" distB="0" distL="0" distR="0" wp14:anchorId="495D3A09" wp14:editId="18884303">
            <wp:extent cx="1949450" cy="660400"/>
            <wp:effectExtent l="0" t="0" r="0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2D69" w:rsidRPr="000F28C5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6E4398" w14:textId="77777777" w:rsidR="00F77F0D" w:rsidRDefault="00F77F0D" w:rsidP="000F28C5">
      <w:r>
        <w:separator/>
      </w:r>
    </w:p>
  </w:endnote>
  <w:endnote w:type="continuationSeparator" w:id="0">
    <w:p w14:paraId="5DB3CBD6" w14:textId="77777777" w:rsidR="00F77F0D" w:rsidRDefault="00F77F0D" w:rsidP="000F2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551590" w14:textId="77777777" w:rsidR="00807E91" w:rsidRPr="00B361C2" w:rsidRDefault="00807E91" w:rsidP="00B361C2">
    <w:pPr>
      <w:pStyle w:val="Pieddepage"/>
      <w:jc w:val="center"/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</w:pPr>
    <w:r w:rsidRPr="00B361C2">
      <w:rPr>
        <w:rFonts w:ascii="Calibri" w:eastAsia="Calibri" w:hAnsi="Calibri"/>
        <w:sz w:val="14"/>
        <w:szCs w:val="14"/>
        <w:lang w:eastAsia="en-US"/>
      </w:rPr>
      <w:t>​</w:t>
    </w:r>
  </w:p>
  <w:p w14:paraId="7C28FD9D" w14:textId="77777777" w:rsidR="00807E91" w:rsidRPr="00B361C2" w:rsidRDefault="00807E91" w:rsidP="00B361C2">
    <w:pPr>
      <w:pStyle w:val="Pieddepage"/>
      <w:jc w:val="center"/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</w:pPr>
    <w:r w:rsidRPr="00B361C2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 xml:space="preserve">ORGANISME DE FORMATION CERTIFIÉ QUALIOPI </w:t>
    </w:r>
  </w:p>
  <w:p w14:paraId="4B967B1A" w14:textId="77777777" w:rsidR="00807E91" w:rsidRPr="00B361C2" w:rsidRDefault="00807E91" w:rsidP="00B361C2">
    <w:pPr>
      <w:pStyle w:val="Pieddepage"/>
      <w:rPr>
        <w:rFonts w:ascii="Calibri" w:eastAsia="Calibri" w:hAnsi="Calibri"/>
        <w:i/>
        <w:color w:val="A6A6A6" w:themeColor="background1" w:themeShade="A6"/>
        <w:sz w:val="14"/>
        <w:szCs w:val="14"/>
        <w:lang w:eastAsia="en-US"/>
      </w:rPr>
    </w:pPr>
    <w:r w:rsidRPr="00B361C2">
      <w:rPr>
        <w:rFonts w:ascii="Calibri" w:eastAsia="Calibri" w:hAnsi="Calibri"/>
        <w:i/>
        <w:color w:val="A6A6A6" w:themeColor="background1" w:themeShade="A6"/>
        <w:sz w:val="14"/>
        <w:szCs w:val="14"/>
        <w:lang w:eastAsia="en-US"/>
      </w:rPr>
      <w:t>La certification qualité a été délivrée au titre de la ou des catégories d’actions suivantes : actions de formation, actions de formation par apprentissage.</w:t>
    </w:r>
  </w:p>
  <w:p w14:paraId="66FD7314" w14:textId="77777777" w:rsidR="00807E91" w:rsidRPr="00B361C2" w:rsidRDefault="00807E91" w:rsidP="00B361C2">
    <w:pPr>
      <w:pStyle w:val="Pieddepage"/>
      <w:jc w:val="center"/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</w:pPr>
  </w:p>
  <w:p w14:paraId="2434AFEB" w14:textId="77777777" w:rsidR="00807E91" w:rsidRPr="00B361C2" w:rsidRDefault="00807E91" w:rsidP="00F50B10">
    <w:pPr>
      <w:pStyle w:val="Pieddepage"/>
      <w:jc w:val="center"/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</w:pPr>
    <w:r w:rsidRPr="00B361C2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Autorisation d'exercice CNAPS</w:t>
    </w:r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 xml:space="preserve"> n°</w:t>
    </w:r>
    <w:r w:rsidRPr="007802A7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FOR-083-2027-02-08-20200755135</w:t>
    </w:r>
    <w:r w:rsidR="00F50B10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 xml:space="preserve"> - Agréments ADEF CPNEFP A3P 8320111201 – APS : 8320032701</w:t>
    </w:r>
  </w:p>
  <w:p w14:paraId="144D8232" w14:textId="77777777" w:rsidR="00807E91" w:rsidRPr="00B361C2" w:rsidRDefault="00807E91" w:rsidP="00B361C2">
    <w:pPr>
      <w:pStyle w:val="Pieddepage"/>
      <w:jc w:val="center"/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</w:pPr>
  </w:p>
  <w:p w14:paraId="7C887800" w14:textId="77777777" w:rsidR="00807E91" w:rsidRDefault="00807E91" w:rsidP="00B361C2">
    <w:pPr>
      <w:pStyle w:val="Pieddepage"/>
      <w:jc w:val="center"/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</w:pPr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Intégrale Sécurité Formations</w:t>
    </w:r>
    <w:r w:rsidRPr="00B361C2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 | </w:t>
    </w:r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 xml:space="preserve">54 chemin du </w:t>
    </w:r>
    <w:proofErr w:type="spellStart"/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Carreou</w:t>
    </w:r>
    <w:proofErr w:type="spellEnd"/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 xml:space="preserve"> – 83480 PUGET SUR ARGENS</w:t>
    </w:r>
    <w:r w:rsidRPr="00B361C2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 | Numéro SIRET :</w:t>
    </w:r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 840 899 884 00026</w:t>
    </w:r>
  </w:p>
  <w:p w14:paraId="1A708EEA" w14:textId="77777777" w:rsidR="00807E91" w:rsidRPr="00B361C2" w:rsidRDefault="00807E91" w:rsidP="00B361C2">
    <w:pPr>
      <w:pStyle w:val="Pieddepage"/>
      <w:jc w:val="center"/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</w:pPr>
    <w:r w:rsidRPr="00B361C2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Numéro de déclaration d'activité :</w:t>
    </w:r>
    <w:r w:rsidRPr="007802A7">
      <w:t xml:space="preserve"> </w:t>
    </w:r>
    <w:r w:rsidRPr="007802A7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93830600283​</w:t>
    </w:r>
    <w:r w:rsidRPr="00B361C2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 xml:space="preserve"> Numéro de déclaration de l'organisme auprès du </w:t>
    </w:r>
    <w:proofErr w:type="gramStart"/>
    <w:r w:rsidRPr="00B361C2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Préfet</w:t>
    </w:r>
    <w:proofErr w:type="gramEnd"/>
    <w:r w:rsidRPr="00B361C2"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 xml:space="preserve"> de la Régio</w:t>
    </w:r>
    <w:r>
      <w:rPr>
        <w:rFonts w:ascii="Calibri" w:eastAsia="Calibri" w:hAnsi="Calibri"/>
        <w:color w:val="A6A6A6" w:themeColor="background1" w:themeShade="A6"/>
        <w:sz w:val="14"/>
        <w:szCs w:val="14"/>
        <w:lang w:eastAsia="en-US"/>
      </w:rPr>
      <w:t>n Provence-Alpes Côte d’Azur.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4C73E7" w14:textId="77777777" w:rsidR="00F77F0D" w:rsidRDefault="00F77F0D" w:rsidP="000F28C5">
      <w:r>
        <w:separator/>
      </w:r>
    </w:p>
  </w:footnote>
  <w:footnote w:type="continuationSeparator" w:id="0">
    <w:p w14:paraId="73E508DB" w14:textId="77777777" w:rsidR="00F77F0D" w:rsidRDefault="00F77F0D" w:rsidP="000F2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9062"/>
    </w:tblGrid>
    <w:tr w:rsidR="00DF7B19" w14:paraId="3475F950" w14:textId="77777777" w:rsidTr="00E952CF">
      <w:tc>
        <w:tcPr>
          <w:tcW w:w="9062" w:type="dxa"/>
        </w:tcPr>
        <w:p w14:paraId="11102C08" w14:textId="77777777" w:rsidR="00DF7B19" w:rsidRDefault="00DF7B19" w:rsidP="00DF7B19">
          <w:pPr>
            <w:jc w:val="center"/>
          </w:pPr>
          <w:r>
            <w:rPr>
              <w:noProof/>
            </w:rPr>
            <w:drawing>
              <wp:inline distT="0" distB="0" distL="0" distR="0" wp14:anchorId="5B189B3F" wp14:editId="5A089F1F">
                <wp:extent cx="6138000" cy="1227600"/>
                <wp:effectExtent l="0" t="0" r="0" b="0"/>
                <wp:docPr id="13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entre de formation OF-CFA agréé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8000" cy="122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CEA33B4" w14:textId="77777777" w:rsidR="00807E91" w:rsidRDefault="00807E9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0D12C8"/>
    <w:multiLevelType w:val="hybridMultilevel"/>
    <w:tmpl w:val="B6986008"/>
    <w:lvl w:ilvl="0" w:tplc="4CF2661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0251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activeWritingStyle w:appName="MSWord" w:lang="fr-FR" w:vendorID="9" w:dllVersion="512" w:checkStyle="1"/>
  <w:activeWritingStyle w:appName="MSWord" w:lang="de-DE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query w:val="SELECT * FROM C:\Users\cle.vaillant\AppData\Roaming\YPareo\Exports\yData.csv"/>
  </w:mailMerge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D2"/>
    <w:rsid w:val="00032A56"/>
    <w:rsid w:val="00093DBC"/>
    <w:rsid w:val="000947A6"/>
    <w:rsid w:val="000B0FBC"/>
    <w:rsid w:val="000E3865"/>
    <w:rsid w:val="000F28C5"/>
    <w:rsid w:val="001C2D24"/>
    <w:rsid w:val="001D37F2"/>
    <w:rsid w:val="001E66BF"/>
    <w:rsid w:val="002661FD"/>
    <w:rsid w:val="002A0A90"/>
    <w:rsid w:val="002F4E1E"/>
    <w:rsid w:val="00321CB7"/>
    <w:rsid w:val="00354FE3"/>
    <w:rsid w:val="00387D32"/>
    <w:rsid w:val="003B06C5"/>
    <w:rsid w:val="00423ED2"/>
    <w:rsid w:val="00434ABD"/>
    <w:rsid w:val="004D27EF"/>
    <w:rsid w:val="0055516C"/>
    <w:rsid w:val="005A64F4"/>
    <w:rsid w:val="005B4271"/>
    <w:rsid w:val="005C6B81"/>
    <w:rsid w:val="005D330E"/>
    <w:rsid w:val="005D40FD"/>
    <w:rsid w:val="0060270E"/>
    <w:rsid w:val="00686FDE"/>
    <w:rsid w:val="00692248"/>
    <w:rsid w:val="006B0A1F"/>
    <w:rsid w:val="006F2F5E"/>
    <w:rsid w:val="00711572"/>
    <w:rsid w:val="00720B33"/>
    <w:rsid w:val="00721B6F"/>
    <w:rsid w:val="007653CE"/>
    <w:rsid w:val="007802A7"/>
    <w:rsid w:val="007923E9"/>
    <w:rsid w:val="007B05D2"/>
    <w:rsid w:val="00807E91"/>
    <w:rsid w:val="00861174"/>
    <w:rsid w:val="008653F3"/>
    <w:rsid w:val="008A2D69"/>
    <w:rsid w:val="009D5E15"/>
    <w:rsid w:val="009E0D82"/>
    <w:rsid w:val="009E76BF"/>
    <w:rsid w:val="00A3205F"/>
    <w:rsid w:val="00A979E5"/>
    <w:rsid w:val="00B361C2"/>
    <w:rsid w:val="00B42127"/>
    <w:rsid w:val="00B6776D"/>
    <w:rsid w:val="00BE7137"/>
    <w:rsid w:val="00C10F4D"/>
    <w:rsid w:val="00C76CCB"/>
    <w:rsid w:val="00CE14BB"/>
    <w:rsid w:val="00CE6B05"/>
    <w:rsid w:val="00CE6B2A"/>
    <w:rsid w:val="00DF7B19"/>
    <w:rsid w:val="00E32971"/>
    <w:rsid w:val="00E87DB6"/>
    <w:rsid w:val="00EB6087"/>
    <w:rsid w:val="00ED27A1"/>
    <w:rsid w:val="00F47184"/>
    <w:rsid w:val="00F50B10"/>
    <w:rsid w:val="00F55BB9"/>
    <w:rsid w:val="00F65F16"/>
    <w:rsid w:val="00F77F0D"/>
    <w:rsid w:val="00F85671"/>
    <w:rsid w:val="00FA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617B99"/>
  <w15:docId w15:val="{B3938D91-FB9F-7E4F-B1BF-C2C38B44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0F28C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F28C5"/>
    <w:rPr>
      <w:sz w:val="24"/>
      <w:szCs w:val="24"/>
    </w:rPr>
  </w:style>
  <w:style w:type="paragraph" w:styleId="Pieddepage">
    <w:name w:val="footer"/>
    <w:basedOn w:val="Normal"/>
    <w:link w:val="PieddepageCar"/>
    <w:rsid w:val="000F28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0F28C5"/>
    <w:rPr>
      <w:sz w:val="24"/>
      <w:szCs w:val="24"/>
    </w:rPr>
  </w:style>
  <w:style w:type="paragraph" w:styleId="Textedebulles">
    <w:name w:val="Balloon Text"/>
    <w:basedOn w:val="Normal"/>
    <w:link w:val="TextedebullesCar"/>
    <w:rsid w:val="000F28C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0F28C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361C2"/>
    <w:pPr>
      <w:ind w:left="720"/>
      <w:contextualSpacing/>
    </w:pPr>
  </w:style>
  <w:style w:type="table" w:styleId="Grilledutableau">
    <w:name w:val="Table Grid"/>
    <w:basedOn w:val="TableauNormal"/>
    <w:uiPriority w:val="39"/>
    <w:rsid w:val="00720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554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lementvaillant/Downloads/dossierexamena3p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dossierexamena3p.dotx</Template>
  <TotalTime>0</TotalTime>
  <Pages>6</Pages>
  <Words>590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Clément VAILLANT</dc:creator>
  <cp:lastModifiedBy>Clément VAILLANT</cp:lastModifiedBy>
  <cp:revision>2</cp:revision>
  <dcterms:created xsi:type="dcterms:W3CDTF">2026-07-27T15:10:00Z</dcterms:created>
  <dcterms:modified xsi:type="dcterms:W3CDTF">2026-07-28T03:51:00Z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B_LIGNE">
    <vt:i4>1</vt:i4>
  </property>
</Properties>
</file>