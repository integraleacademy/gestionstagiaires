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3039E" w14:textId="77777777" w:rsidR="00686FDE" w:rsidRDefault="00686FDE" w:rsidP="00686FDE">
      <w:pPr>
        <w:rPr>
          <w:rFonts w:asciiTheme="minorHAnsi" w:hAnsiTheme="minorHAnsi" w:cs="Arial"/>
          <w:b/>
          <w:sz w:val="22"/>
          <w:szCs w:val="22"/>
        </w:rPr>
      </w:pPr>
    </w:p>
    <w:p w14:paraId="259E81FE" w14:textId="77777777" w:rsidR="00686FDE" w:rsidRDefault="00686FDE" w:rsidP="00686FDE">
      <w:pPr>
        <w:rPr>
          <w:rFonts w:asciiTheme="minorHAnsi" w:hAnsiTheme="minorHAnsi" w:cs="Arial"/>
          <w:b/>
          <w:sz w:val="22"/>
          <w:szCs w:val="22"/>
        </w:rPr>
      </w:pPr>
    </w:p>
    <w:p w14:paraId="4CEDAC96" w14:textId="77777777" w:rsidR="00686FDE" w:rsidRDefault="00686FDE" w:rsidP="00686FDE">
      <w:pPr>
        <w:rPr>
          <w:rFonts w:asciiTheme="minorHAnsi" w:hAnsiTheme="minorHAnsi" w:cs="Arial"/>
          <w:b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86FDE" w14:paraId="74B61E27" w14:textId="77777777" w:rsidTr="00686FDE">
        <w:tc>
          <w:tcPr>
            <w:tcW w:w="9212" w:type="dxa"/>
          </w:tcPr>
          <w:p w14:paraId="5502E2FD" w14:textId="77777777" w:rsidR="00686FDE" w:rsidRDefault="00686FDE" w:rsidP="00686FDE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6ACADE59" w14:textId="77777777" w:rsidR="00686FDE" w:rsidRDefault="00686FDE" w:rsidP="00686FDE">
            <w:pPr>
              <w:jc w:val="center"/>
              <w:rPr>
                <w:rFonts w:asciiTheme="minorHAnsi" w:hAnsiTheme="minorHAnsi" w:cs="Arial"/>
                <w:b/>
                <w:sz w:val="48"/>
                <w:szCs w:val="22"/>
              </w:rPr>
            </w:pPr>
            <w:r w:rsidRPr="00686FDE">
              <w:rPr>
                <w:rFonts w:asciiTheme="minorHAnsi" w:hAnsiTheme="minorHAnsi" w:cs="Arial"/>
                <w:b/>
                <w:sz w:val="48"/>
                <w:szCs w:val="22"/>
              </w:rPr>
              <w:t>DOSSIER EXAMEN</w:t>
            </w:r>
          </w:p>
          <w:p w14:paraId="03C0DF64" w14:textId="77777777" w:rsidR="007C2BBB" w:rsidRDefault="007C2BBB" w:rsidP="00686FDE">
            <w:pPr>
              <w:jc w:val="center"/>
              <w:rPr>
                <w:rFonts w:asciiTheme="minorHAnsi" w:hAnsiTheme="minorHAnsi" w:cs="Arial"/>
                <w:b/>
                <w:sz w:val="48"/>
                <w:szCs w:val="22"/>
              </w:rPr>
            </w:pPr>
          </w:p>
          <w:p w14:paraId="1946B7E7" w14:textId="77777777" w:rsidR="00686FDE" w:rsidRDefault="007C2BBB" w:rsidP="00686FDE">
            <w:pPr>
              <w:jc w:val="center"/>
              <w:rPr>
                <w:rFonts w:asciiTheme="minorHAnsi" w:hAnsiTheme="minorHAnsi" w:cs="Arial"/>
                <w:b/>
                <w:sz w:val="56"/>
                <w:szCs w:val="22"/>
              </w:rPr>
            </w:pPr>
            <w:r>
              <w:rPr>
                <w:rFonts w:asciiTheme="minorHAnsi" w:hAnsiTheme="minorHAnsi" w:cs="Arial"/>
                <w:b/>
                <w:noProof/>
                <w:sz w:val="56"/>
                <w:szCs w:val="22"/>
              </w:rPr>
              <w:drawing>
                <wp:inline distT="0" distB="0" distL="0" distR="0" wp14:anchorId="7778288E" wp14:editId="57B8D4E2">
                  <wp:extent cx="1262970" cy="1440000"/>
                  <wp:effectExtent l="0" t="0" r="0" b="8255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_TitreAPS_RVB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297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09D1B7" w14:textId="77777777" w:rsidR="007C2BBB" w:rsidRPr="00686FDE" w:rsidRDefault="007C2BBB" w:rsidP="00686FDE">
            <w:pPr>
              <w:jc w:val="center"/>
              <w:rPr>
                <w:rFonts w:asciiTheme="minorHAnsi" w:hAnsiTheme="minorHAnsi" w:cs="Arial"/>
                <w:b/>
                <w:sz w:val="56"/>
                <w:szCs w:val="22"/>
              </w:rPr>
            </w:pPr>
          </w:p>
          <w:p w14:paraId="18BF272F" w14:textId="77777777" w:rsidR="007D204E" w:rsidRDefault="00686FDE" w:rsidP="00686FDE">
            <w:pPr>
              <w:jc w:val="center"/>
              <w:rPr>
                <w:rFonts w:asciiTheme="minorHAnsi" w:hAnsiTheme="minorHAnsi" w:cs="Arial"/>
                <w:b/>
                <w:bCs/>
                <w:i/>
                <w:iCs/>
                <w:sz w:val="28"/>
                <w:szCs w:val="22"/>
              </w:rPr>
            </w:pPr>
            <w:r w:rsidRPr="00686FDE">
              <w:rPr>
                <w:rFonts w:asciiTheme="minorHAnsi" w:hAnsiTheme="minorHAnsi" w:cs="Arial"/>
                <w:b/>
                <w:bCs/>
                <w:i/>
                <w:iCs/>
                <w:sz w:val="28"/>
                <w:szCs w:val="22"/>
              </w:rPr>
              <w:t xml:space="preserve">Titre à Finalité Professionnelle (TFP) </w:t>
            </w:r>
          </w:p>
          <w:p w14:paraId="784EF769" w14:textId="77777777" w:rsidR="00686FDE" w:rsidRPr="00686FDE" w:rsidRDefault="00692276" w:rsidP="00686FDE">
            <w:pPr>
              <w:jc w:val="center"/>
              <w:rPr>
                <w:rFonts w:asciiTheme="minorHAnsi" w:hAnsiTheme="minorHAnsi" w:cs="Arial"/>
                <w:b/>
                <w:bCs/>
                <w:i/>
                <w:iCs/>
                <w:sz w:val="28"/>
                <w:szCs w:val="22"/>
              </w:rPr>
            </w:pPr>
            <w:r>
              <w:rPr>
                <w:rFonts w:asciiTheme="minorHAnsi" w:hAnsiTheme="minorHAnsi" w:cs="Arial"/>
                <w:b/>
                <w:bCs/>
                <w:i/>
                <w:iCs/>
                <w:sz w:val="28"/>
                <w:szCs w:val="22"/>
              </w:rPr>
              <w:t>Agent de Prévention et de Sécurité (APS)</w:t>
            </w:r>
            <w:r w:rsidR="00686FDE" w:rsidRPr="00686FDE">
              <w:rPr>
                <w:rFonts w:asciiTheme="minorHAnsi" w:hAnsiTheme="minorHAnsi" w:cs="Arial"/>
                <w:b/>
                <w:bCs/>
                <w:i/>
                <w:iCs/>
                <w:sz w:val="28"/>
                <w:szCs w:val="22"/>
              </w:rPr>
              <w:t xml:space="preserve"> </w:t>
            </w:r>
          </w:p>
          <w:p w14:paraId="08765FF9" w14:textId="77777777" w:rsidR="00686FDE" w:rsidRPr="00686FDE" w:rsidRDefault="00686FDE" w:rsidP="00686FDE">
            <w:pPr>
              <w:jc w:val="center"/>
              <w:rPr>
                <w:rFonts w:asciiTheme="minorHAnsi" w:hAnsiTheme="minorHAnsi" w:cs="Arial"/>
                <w:b/>
                <w:bCs/>
                <w:i/>
                <w:iCs/>
                <w:sz w:val="28"/>
                <w:szCs w:val="22"/>
              </w:rPr>
            </w:pPr>
          </w:p>
          <w:p w14:paraId="404C8B6E" w14:textId="77777777" w:rsidR="00686FDE" w:rsidRPr="00686FDE" w:rsidRDefault="00686FDE" w:rsidP="00686FDE">
            <w:pPr>
              <w:jc w:val="center"/>
              <w:rPr>
                <w:rFonts w:asciiTheme="minorHAnsi" w:hAnsiTheme="minorHAnsi" w:cs="Arial"/>
                <w:b/>
                <w:bCs/>
                <w:i/>
                <w:iCs/>
                <w:sz w:val="28"/>
                <w:szCs w:val="22"/>
              </w:rPr>
            </w:pPr>
            <w:r w:rsidRPr="00686FDE">
              <w:rPr>
                <w:rFonts w:asciiTheme="minorHAnsi" w:hAnsiTheme="minorHAnsi" w:cs="Arial"/>
                <w:b/>
                <w:bCs/>
                <w:i/>
                <w:iCs/>
                <w:sz w:val="28"/>
                <w:szCs w:val="22"/>
              </w:rPr>
              <w:t xml:space="preserve">Session du </w:t>
            </w:r>
          </w:p>
          <w:p w14:paraId="16A9C695" w14:textId="5DA9155C" w:rsidR="00EF63CC" w:rsidRDefault="00EF63CC" w:rsidP="00686FDE">
            <w:pPr>
              <w:jc w:val="center"/>
              <w:rPr>
                <w:rFonts w:asciiTheme="minorHAnsi" w:hAnsiTheme="minorHAnsi" w:cs="Arial"/>
                <w:b/>
                <w:bCs/>
                <w:i/>
                <w:iCs/>
                <w:sz w:val="28"/>
                <w:szCs w:val="22"/>
              </w:rPr>
            </w:pPr>
            <w:r>
              <w:rPr>
                <w:rFonts w:asciiTheme="minorHAnsi" w:hAnsiTheme="minorHAnsi" w:cs="Arial"/>
                <w:b/>
                <w:bCs/>
                <w:i/>
                <w:iCs/>
                <w:noProof/>
                <w:sz w:val="28"/>
                <w:szCs w:val="22"/>
              </w:rPr>
              <w:t>{{ periode_formation }}</w:t>
            </w:r>
          </w:p>
          <w:p w14:paraId="015AC2F8" w14:textId="77777777" w:rsidR="00686FDE" w:rsidRDefault="00686FDE" w:rsidP="00686FDE">
            <w:pPr>
              <w:jc w:val="center"/>
              <w:rPr>
                <w:rFonts w:asciiTheme="minorHAnsi" w:hAnsiTheme="minorHAnsi" w:cs="Arial"/>
                <w:b/>
                <w:bCs/>
                <w:i/>
                <w:iCs/>
                <w:sz w:val="28"/>
                <w:szCs w:val="22"/>
              </w:rPr>
            </w:pPr>
          </w:p>
          <w:p w14:paraId="11F66270" w14:textId="613E29E3" w:rsidR="00686FDE" w:rsidRPr="00686FDE" w:rsidRDefault="00686FDE" w:rsidP="00686FDE">
            <w:pPr>
              <w:jc w:val="center"/>
              <w:rPr>
                <w:rFonts w:asciiTheme="minorHAnsi" w:hAnsiTheme="minorHAnsi" w:cs="Arial"/>
                <w:b/>
                <w:bCs/>
                <w:i/>
                <w:iCs/>
                <w:color w:val="548DD4" w:themeColor="text2" w:themeTint="99"/>
                <w:sz w:val="40"/>
                <w:szCs w:val="22"/>
              </w:rPr>
            </w:pPr>
            <w:r>
              <w:rPr>
                <w:rFonts w:asciiTheme="minorHAnsi" w:hAnsiTheme="minorHAnsi" w:cs="Arial"/>
                <w:b/>
                <w:noProof/>
                <w:color w:val="548DD4" w:themeColor="text2" w:themeTint="99"/>
                <w:sz w:val="32"/>
                <w:szCs w:val="22"/>
              </w:rPr>
              <w:t>{{ nom_complet }}</w:t>
            </w:r>
          </w:p>
          <w:p w14:paraId="342B1AF6" w14:textId="77777777" w:rsidR="00686FDE" w:rsidRDefault="00686FDE" w:rsidP="00686FDE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</w:tc>
      </w:tr>
    </w:tbl>
    <w:p w14:paraId="09AFAB01" w14:textId="77777777" w:rsidR="00686FDE" w:rsidRDefault="00686FDE" w:rsidP="00686FDE">
      <w:pPr>
        <w:rPr>
          <w:rFonts w:asciiTheme="minorHAnsi" w:hAnsiTheme="minorHAnsi" w:cs="Arial"/>
          <w:b/>
          <w:sz w:val="22"/>
          <w:szCs w:val="22"/>
        </w:rPr>
      </w:pPr>
    </w:p>
    <w:p w14:paraId="334005BA" w14:textId="77777777" w:rsidR="00686FDE" w:rsidRDefault="00686FDE" w:rsidP="00686FDE">
      <w:pPr>
        <w:rPr>
          <w:rFonts w:asciiTheme="minorHAnsi" w:hAnsiTheme="minorHAnsi" w:cs="Arial"/>
          <w:b/>
          <w:sz w:val="22"/>
          <w:szCs w:val="22"/>
        </w:rPr>
      </w:pPr>
      <w:r>
        <w:rPr>
          <w:rFonts w:asciiTheme="minorHAnsi" w:hAnsiTheme="minorHAnsi" w:cs="Arial"/>
          <w:b/>
          <w:sz w:val="22"/>
          <w:szCs w:val="22"/>
        </w:rPr>
        <w:br w:type="page"/>
      </w:r>
    </w:p>
    <w:p w14:paraId="3A288B89" w14:textId="7111E087" w:rsidR="00F55BB9" w:rsidRPr="00711572" w:rsidRDefault="00F55BB9" w:rsidP="000F28C5">
      <w:pPr>
        <w:ind w:left="4820"/>
        <w:rPr>
          <w:rFonts w:asciiTheme="minorHAnsi" w:hAnsiTheme="minorHAnsi" w:cs="Arial"/>
          <w:b/>
          <w:sz w:val="22"/>
          <w:szCs w:val="22"/>
        </w:rPr>
      </w:pPr>
      <w:r>
        <w:rPr>
          <w:rFonts w:asciiTheme="minorHAnsi" w:hAnsiTheme="minorHAnsi" w:cs="Arial"/>
          <w:b/>
          <w:noProof/>
          <w:sz w:val="22"/>
          <w:szCs w:val="22"/>
        </w:rPr>
        <w:lastRenderedPageBreak/>
        <w:t>{{ nom_complet }}</w:t>
      </w:r>
    </w:p>
    <w:p w14:paraId="407DCDE0" w14:textId="6268F89F" w:rsidR="00093DBC" w:rsidRPr="00711572" w:rsidRDefault="00F55BB9" w:rsidP="00F55BB9">
      <w:pPr>
        <w:ind w:left="4111" w:firstLine="709"/>
        <w:rPr>
          <w:rFonts w:asciiTheme="minorHAnsi" w:hAnsiTheme="minorHAnsi" w:cs="Arial"/>
          <w:b/>
          <w:sz w:val="22"/>
          <w:szCs w:val="22"/>
        </w:rPr>
      </w:pPr>
      <w:r>
        <w:rPr>
          <w:rFonts w:asciiTheme="minorHAnsi" w:hAnsiTheme="minorHAnsi" w:cs="Arial"/>
          <w:b/>
          <w:noProof/>
          <w:sz w:val="22"/>
          <w:szCs w:val="22"/>
        </w:rPr>
        <w:t>{{ code_postal }} {{ ville }}</w:t>
      </w:r>
    </w:p>
    <w:p w14:paraId="354FF2AD" w14:textId="77777777" w:rsidR="008A2D69" w:rsidRDefault="008A2D69">
      <w:pPr>
        <w:rPr>
          <w:rFonts w:asciiTheme="minorHAnsi" w:hAnsiTheme="minorHAnsi" w:cs="Arial"/>
          <w:sz w:val="22"/>
          <w:szCs w:val="22"/>
        </w:rPr>
      </w:pPr>
    </w:p>
    <w:p w14:paraId="571DAAB1" w14:textId="77777777" w:rsidR="008A2D69" w:rsidRPr="000F28C5" w:rsidRDefault="008A2D69">
      <w:pPr>
        <w:rPr>
          <w:rFonts w:asciiTheme="minorHAnsi" w:hAnsiTheme="minorHAnsi" w:cs="Arial"/>
          <w:sz w:val="22"/>
          <w:szCs w:val="22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52"/>
      </w:tblGrid>
      <w:tr w:rsidR="00B361C2" w:rsidRPr="000F28C5" w14:paraId="74E51FCE" w14:textId="77777777" w:rsidTr="00F85671">
        <w:trPr>
          <w:trHeight w:val="524"/>
        </w:trPr>
        <w:tc>
          <w:tcPr>
            <w:tcW w:w="9212" w:type="dxa"/>
            <w:vAlign w:val="center"/>
          </w:tcPr>
          <w:p w14:paraId="282A2BF5" w14:textId="77777777" w:rsidR="00B361C2" w:rsidRPr="00B361C2" w:rsidRDefault="00B361C2" w:rsidP="00F85671">
            <w:pPr>
              <w:jc w:val="center"/>
              <w:rPr>
                <w:rFonts w:asciiTheme="minorHAnsi" w:hAnsiTheme="minorHAnsi" w:cs="Arial"/>
                <w:b/>
                <w:bCs/>
                <w:iCs/>
                <w:sz w:val="22"/>
                <w:szCs w:val="22"/>
              </w:rPr>
            </w:pPr>
            <w:r w:rsidRPr="00B361C2">
              <w:rPr>
                <w:rFonts w:asciiTheme="minorHAnsi" w:hAnsiTheme="minorHAnsi" w:cs="Arial"/>
                <w:b/>
                <w:bCs/>
                <w:iCs/>
                <w:sz w:val="28"/>
                <w:szCs w:val="22"/>
              </w:rPr>
              <w:t>CONVOCATION OFFICIELLE</w:t>
            </w:r>
            <w:r>
              <w:rPr>
                <w:rFonts w:asciiTheme="minorHAnsi" w:hAnsiTheme="minorHAnsi" w:cs="Arial"/>
                <w:b/>
                <w:bCs/>
                <w:iCs/>
                <w:sz w:val="28"/>
                <w:szCs w:val="22"/>
              </w:rPr>
              <w:t xml:space="preserve"> EN FORMATION</w:t>
            </w:r>
          </w:p>
        </w:tc>
      </w:tr>
    </w:tbl>
    <w:p w14:paraId="15021ED2" w14:textId="77777777" w:rsidR="00B361C2" w:rsidRDefault="00B361C2" w:rsidP="00B361C2">
      <w:pPr>
        <w:rPr>
          <w:rFonts w:asciiTheme="minorHAnsi" w:hAnsiTheme="minorHAnsi" w:cs="Arial"/>
          <w:sz w:val="22"/>
          <w:szCs w:val="22"/>
        </w:rPr>
      </w:pPr>
    </w:p>
    <w:p w14:paraId="0D6510DE" w14:textId="0F32FC75" w:rsidR="00711572" w:rsidRPr="00711572" w:rsidRDefault="00B361C2" w:rsidP="00711572">
      <w:pPr>
        <w:rPr>
          <w:rFonts w:asciiTheme="minorHAnsi" w:hAnsiTheme="minorHAnsi" w:cs="Arial"/>
          <w:b/>
          <w:sz w:val="22"/>
          <w:szCs w:val="22"/>
        </w:rPr>
      </w:pPr>
      <w:r>
        <w:rPr>
          <w:rFonts w:asciiTheme="minorHAnsi" w:hAnsiTheme="minorHAnsi" w:cs="Arial"/>
          <w:b/>
          <w:sz w:val="22"/>
          <w:szCs w:val="22"/>
        </w:rPr>
        <w:t>Bonjour {{ nom_complet }},</w:t>
      </w:r>
    </w:p>
    <w:p w14:paraId="7944DF6C" w14:textId="77777777" w:rsidR="00093DBC" w:rsidRPr="000F28C5" w:rsidRDefault="00093DBC">
      <w:pPr>
        <w:rPr>
          <w:rFonts w:asciiTheme="minorHAnsi" w:hAnsiTheme="minorHAnsi" w:cs="Arial"/>
          <w:sz w:val="22"/>
          <w:szCs w:val="22"/>
        </w:rPr>
      </w:pPr>
    </w:p>
    <w:p w14:paraId="623C3D13" w14:textId="77777777" w:rsidR="00093DBC" w:rsidRPr="000F28C5" w:rsidRDefault="00093DBC">
      <w:pPr>
        <w:jc w:val="both"/>
        <w:rPr>
          <w:rFonts w:asciiTheme="minorHAnsi" w:hAnsiTheme="minorHAnsi" w:cs="Arial"/>
          <w:sz w:val="22"/>
          <w:szCs w:val="22"/>
        </w:rPr>
      </w:pPr>
      <w:r w:rsidRPr="000F28C5">
        <w:rPr>
          <w:rFonts w:asciiTheme="minorHAnsi" w:hAnsiTheme="minorHAnsi" w:cs="Arial"/>
          <w:sz w:val="22"/>
          <w:szCs w:val="22"/>
        </w:rPr>
        <w:tab/>
        <w:t>Nous avons le p</w:t>
      </w:r>
      <w:r w:rsidR="00B361C2">
        <w:rPr>
          <w:rFonts w:asciiTheme="minorHAnsi" w:hAnsiTheme="minorHAnsi" w:cs="Arial"/>
          <w:sz w:val="22"/>
          <w:szCs w:val="22"/>
        </w:rPr>
        <w:t xml:space="preserve">laisir de vous confirmer votre inscription en formation : </w:t>
      </w:r>
    </w:p>
    <w:p w14:paraId="3BFFF212" w14:textId="77777777" w:rsidR="00093DBC" w:rsidRPr="000F28C5" w:rsidRDefault="00093DBC">
      <w:pPr>
        <w:rPr>
          <w:rFonts w:asciiTheme="minorHAnsi" w:hAnsiTheme="minorHAnsi" w:cs="Arial"/>
          <w:sz w:val="22"/>
          <w:szCs w:val="22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52"/>
      </w:tblGrid>
      <w:tr w:rsidR="00093DBC" w:rsidRPr="000F28C5" w14:paraId="6B9ADAC6" w14:textId="77777777" w:rsidTr="009E76BF">
        <w:trPr>
          <w:trHeight w:val="524"/>
        </w:trPr>
        <w:tc>
          <w:tcPr>
            <w:tcW w:w="9212" w:type="dxa"/>
            <w:vAlign w:val="center"/>
          </w:tcPr>
          <w:p w14:paraId="64F67327" w14:textId="77777777" w:rsidR="00093DBC" w:rsidRDefault="00B361C2">
            <w:pPr>
              <w:jc w:val="center"/>
              <w:rPr>
                <w:rFonts w:asciiTheme="minorHAnsi" w:hAnsiTheme="minorHAnsi" w:cs="Arial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="Arial"/>
                <w:b/>
                <w:bCs/>
                <w:i/>
                <w:iCs/>
                <w:sz w:val="22"/>
                <w:szCs w:val="22"/>
              </w:rPr>
              <w:t xml:space="preserve">Titre à Finalité Professionnelle (TFP) </w:t>
            </w:r>
            <w:r w:rsidR="00692276">
              <w:rPr>
                <w:rFonts w:asciiTheme="minorHAnsi" w:hAnsiTheme="minorHAnsi" w:cs="Arial"/>
                <w:b/>
                <w:bCs/>
                <w:i/>
                <w:iCs/>
                <w:sz w:val="22"/>
                <w:szCs w:val="22"/>
              </w:rPr>
              <w:t>Agent de Prévention et de Sécurité (APS)</w:t>
            </w:r>
          </w:p>
          <w:p w14:paraId="5DAC9E78" w14:textId="77777777" w:rsidR="00F47184" w:rsidRDefault="00F47184">
            <w:pPr>
              <w:jc w:val="center"/>
              <w:rPr>
                <w:rFonts w:asciiTheme="minorHAnsi" w:hAnsiTheme="minorHAnsi" w:cs="Arial"/>
                <w:b/>
                <w:bCs/>
                <w:i/>
                <w:iCs/>
                <w:sz w:val="22"/>
                <w:szCs w:val="22"/>
              </w:rPr>
            </w:pPr>
          </w:p>
          <w:p w14:paraId="424852BC" w14:textId="1D1F4C59" w:rsidR="00ED27A1" w:rsidRPr="00F47184" w:rsidRDefault="00ED27A1">
            <w:pPr>
              <w:jc w:val="center"/>
              <w:rPr>
                <w:rFonts w:asciiTheme="minorHAnsi" w:hAnsiTheme="minorHAnsi" w:cs="Arial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="Arial"/>
                <w:b/>
                <w:bCs/>
                <w:i/>
                <w:iCs/>
                <w:sz w:val="22"/>
                <w:szCs w:val="22"/>
              </w:rPr>
              <w:t>Qui se déroulera du {{ periode_formation }}</w:t>
            </w:r>
          </w:p>
        </w:tc>
      </w:tr>
    </w:tbl>
    <w:p w14:paraId="2EC7CE06" w14:textId="77777777" w:rsidR="00093DBC" w:rsidRPr="000F28C5" w:rsidRDefault="00093DBC">
      <w:pPr>
        <w:rPr>
          <w:rFonts w:asciiTheme="minorHAnsi" w:hAnsiTheme="minorHAnsi" w:cs="Arial"/>
          <w:sz w:val="22"/>
          <w:szCs w:val="22"/>
        </w:rPr>
      </w:pPr>
    </w:p>
    <w:p w14:paraId="42378BD4" w14:textId="77777777" w:rsidR="00093DBC" w:rsidRPr="000F28C5" w:rsidRDefault="00093DBC">
      <w:pPr>
        <w:rPr>
          <w:rFonts w:asciiTheme="minorHAnsi" w:hAnsiTheme="minorHAnsi" w:cs="Arial"/>
          <w:sz w:val="22"/>
          <w:szCs w:val="22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08"/>
        <w:gridCol w:w="4564"/>
      </w:tblGrid>
      <w:tr w:rsidR="00093DBC" w:rsidRPr="000F28C5" w14:paraId="42BF6199" w14:textId="77777777">
        <w:tc>
          <w:tcPr>
            <w:tcW w:w="4606" w:type="dxa"/>
          </w:tcPr>
          <w:p w14:paraId="67FC2113" w14:textId="77777777" w:rsidR="00093DBC" w:rsidRPr="000F28C5" w:rsidRDefault="00093DBC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0F28C5">
              <w:rPr>
                <w:rFonts w:asciiTheme="minorHAnsi" w:hAnsiTheme="minorHAnsi" w:cs="Arial"/>
                <w:sz w:val="22"/>
                <w:szCs w:val="22"/>
              </w:rPr>
              <w:t xml:space="preserve">Date et heure </w:t>
            </w:r>
            <w:r w:rsidR="00B361C2">
              <w:rPr>
                <w:rFonts w:asciiTheme="minorHAnsi" w:hAnsiTheme="minorHAnsi" w:cs="Arial"/>
                <w:sz w:val="22"/>
                <w:szCs w:val="22"/>
              </w:rPr>
              <w:t>de début de formation </w:t>
            </w:r>
          </w:p>
        </w:tc>
        <w:tc>
          <w:tcPr>
            <w:tcW w:w="4606" w:type="dxa"/>
          </w:tcPr>
          <w:p w14:paraId="4E8DC6AB" w14:textId="6E04626A" w:rsidR="00093DBC" w:rsidRPr="000F28C5" w:rsidRDefault="00093DBC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noProof/>
                <w:sz w:val="22"/>
                <w:szCs w:val="22"/>
              </w:rPr>
              <w:t>{{ date_debut_formation }} à 08h30</w:t>
            </w:r>
          </w:p>
          <w:p w14:paraId="300B761F" w14:textId="77777777" w:rsidR="00093DBC" w:rsidRPr="000F28C5" w:rsidRDefault="00093DBC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093DBC" w:rsidRPr="000F28C5" w14:paraId="4AF74110" w14:textId="77777777">
        <w:tc>
          <w:tcPr>
            <w:tcW w:w="4606" w:type="dxa"/>
          </w:tcPr>
          <w:p w14:paraId="430FF85C" w14:textId="77777777" w:rsidR="00093DBC" w:rsidRPr="000F28C5" w:rsidRDefault="00093DBC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0F28C5">
              <w:rPr>
                <w:rFonts w:asciiTheme="minorHAnsi" w:hAnsiTheme="minorHAnsi" w:cs="Arial"/>
                <w:sz w:val="22"/>
                <w:szCs w:val="22"/>
              </w:rPr>
              <w:t>Durée et calendrier</w:t>
            </w:r>
          </w:p>
        </w:tc>
        <w:tc>
          <w:tcPr>
            <w:tcW w:w="4606" w:type="dxa"/>
          </w:tcPr>
          <w:p w14:paraId="56B7A9BA" w14:textId="4140BA77" w:rsidR="00093DBC" w:rsidRPr="000F28C5" w:rsidRDefault="00093DBC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175 heures</w:t>
            </w:r>
          </w:p>
          <w:p w14:paraId="5EF72946" w14:textId="77777777" w:rsidR="00093DBC" w:rsidRPr="000F28C5" w:rsidRDefault="00093DBC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093DBC" w:rsidRPr="000F28C5" w14:paraId="69F826E5" w14:textId="77777777">
        <w:tc>
          <w:tcPr>
            <w:tcW w:w="4606" w:type="dxa"/>
          </w:tcPr>
          <w:p w14:paraId="0A87EC77" w14:textId="77777777" w:rsidR="00093DBC" w:rsidRPr="000F28C5" w:rsidRDefault="00093DBC" w:rsidP="00B6776D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 w:rsidRPr="000F28C5">
              <w:rPr>
                <w:rFonts w:asciiTheme="minorHAnsi" w:hAnsiTheme="minorHAnsi" w:cs="Arial"/>
                <w:sz w:val="22"/>
                <w:szCs w:val="22"/>
              </w:rPr>
              <w:t>Lieu</w:t>
            </w:r>
          </w:p>
        </w:tc>
        <w:tc>
          <w:tcPr>
            <w:tcW w:w="4606" w:type="dxa"/>
          </w:tcPr>
          <w:p w14:paraId="1B87490E" w14:textId="77777777" w:rsidR="004D27EF" w:rsidRDefault="00B361C2" w:rsidP="004D27EF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 xml:space="preserve">Intégrale </w:t>
            </w:r>
            <w:proofErr w:type="spellStart"/>
            <w:r>
              <w:rPr>
                <w:rFonts w:asciiTheme="minorHAnsi" w:hAnsiTheme="minorHAnsi" w:cs="Arial"/>
                <w:sz w:val="22"/>
                <w:szCs w:val="22"/>
              </w:rPr>
              <w:t>Academy</w:t>
            </w:r>
            <w:proofErr w:type="spellEnd"/>
            <w:r>
              <w:rPr>
                <w:rFonts w:asciiTheme="minorHAnsi" w:hAnsiTheme="minorHAnsi" w:cs="Arial"/>
                <w:sz w:val="22"/>
                <w:szCs w:val="22"/>
              </w:rPr>
              <w:t xml:space="preserve">, </w:t>
            </w:r>
            <w:r w:rsidR="00711572">
              <w:rPr>
                <w:rFonts w:asciiTheme="minorHAnsi" w:hAnsiTheme="minorHAnsi" w:cs="Arial"/>
                <w:sz w:val="22"/>
                <w:szCs w:val="22"/>
              </w:rPr>
              <w:t xml:space="preserve">54 chemin du </w:t>
            </w:r>
            <w:proofErr w:type="spellStart"/>
            <w:r w:rsidR="00711572">
              <w:rPr>
                <w:rFonts w:asciiTheme="minorHAnsi" w:hAnsiTheme="minorHAnsi" w:cs="Arial"/>
                <w:sz w:val="22"/>
                <w:szCs w:val="22"/>
              </w:rPr>
              <w:t>Carreou</w:t>
            </w:r>
            <w:proofErr w:type="spellEnd"/>
            <w:r w:rsidR="00711572">
              <w:rPr>
                <w:rFonts w:asciiTheme="minorHAnsi" w:hAnsiTheme="minorHAnsi" w:cs="Arial"/>
                <w:sz w:val="22"/>
                <w:szCs w:val="22"/>
              </w:rPr>
              <w:t xml:space="preserve">, 83480, </w:t>
            </w:r>
            <w:r>
              <w:rPr>
                <w:rFonts w:asciiTheme="minorHAnsi" w:hAnsiTheme="minorHAnsi" w:cs="Arial"/>
                <w:sz w:val="22"/>
                <w:szCs w:val="22"/>
              </w:rPr>
              <w:t>Puget sur Argens (Var, 83)</w:t>
            </w:r>
          </w:p>
          <w:p w14:paraId="300A5DED" w14:textId="77777777" w:rsidR="00B6776D" w:rsidRPr="000F28C5" w:rsidRDefault="00B6776D" w:rsidP="00B6776D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</w:p>
          <w:p w14:paraId="18C21DA6" w14:textId="77777777" w:rsidR="00093DBC" w:rsidRPr="000F28C5" w:rsidRDefault="00093DBC" w:rsidP="00B6776D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</w:tbl>
    <w:p w14:paraId="6FF904DE" w14:textId="77777777" w:rsidR="00093DBC" w:rsidRDefault="00B6776D" w:rsidP="00B6776D">
      <w:pPr>
        <w:jc w:val="both"/>
        <w:rPr>
          <w:rFonts w:asciiTheme="minorHAnsi" w:hAnsiTheme="minorHAnsi" w:cs="Arial"/>
          <w:sz w:val="22"/>
          <w:szCs w:val="22"/>
        </w:rPr>
      </w:pPr>
      <w:r w:rsidRPr="00B6776D">
        <w:rPr>
          <w:rFonts w:asciiTheme="minorHAnsi" w:hAnsiTheme="minorHAnsi" w:cs="Arial"/>
          <w:sz w:val="22"/>
          <w:szCs w:val="22"/>
        </w:rPr>
        <w:t>En cas d'indisponibilité ou de renoncement, nous vous remercions de bien vouloir nous avertir dès que possible par téléphone au 04 22 47 07 69 ou par email integralesecuriteformations@gmail.com. </w:t>
      </w:r>
    </w:p>
    <w:p w14:paraId="3F3CA525" w14:textId="77777777" w:rsidR="00B6776D" w:rsidRPr="000F28C5" w:rsidRDefault="00B6776D">
      <w:pPr>
        <w:rPr>
          <w:rFonts w:asciiTheme="minorHAnsi" w:hAnsiTheme="minorHAnsi" w:cs="Arial"/>
          <w:sz w:val="22"/>
          <w:szCs w:val="22"/>
        </w:rPr>
      </w:pPr>
    </w:p>
    <w:p w14:paraId="149856E2" w14:textId="180AEBFE" w:rsidR="00711572" w:rsidRPr="000F28C5" w:rsidRDefault="00711572" w:rsidP="00711572">
      <w:pPr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Nous restons à votre disposition pour tout renseignement complémentaire, et, nous vous prions de croire, {{ nom_complet }}, en l’expression de nos salutations distinguées.</w:t>
      </w:r>
    </w:p>
    <w:p w14:paraId="3349D8CB" w14:textId="77777777" w:rsidR="000F28C5" w:rsidRPr="00721B6F" w:rsidRDefault="000F28C5" w:rsidP="000F28C5">
      <w:pPr>
        <w:rPr>
          <w:rFonts w:ascii="Calibri" w:eastAsia="Calibri" w:hAnsi="Calibri"/>
          <w:b/>
          <w:i/>
          <w:sz w:val="22"/>
          <w:szCs w:val="22"/>
          <w:lang w:eastAsia="en-US"/>
        </w:rPr>
      </w:pPr>
    </w:p>
    <w:p w14:paraId="330EC288" w14:textId="03C3BC77" w:rsidR="000F28C5" w:rsidRPr="00721B6F" w:rsidRDefault="000F28C5" w:rsidP="00721B6F">
      <w:pPr>
        <w:rPr>
          <w:rFonts w:ascii="Calibri" w:eastAsia="Calibri" w:hAnsi="Calibri"/>
          <w:b/>
          <w:i/>
          <w:sz w:val="22"/>
          <w:szCs w:val="22"/>
          <w:lang w:eastAsia="en-US"/>
        </w:rPr>
      </w:pPr>
      <w:r>
        <w:rPr>
          <w:rFonts w:ascii="Calibri" w:eastAsia="Calibri" w:hAnsi="Calibri"/>
          <w:b/>
          <w:i/>
          <w:sz w:val="22"/>
          <w:szCs w:val="22"/>
          <w:lang w:eastAsia="en-US"/>
        </w:rPr>
        <w:t>Fait à Puget sur Argens, le</w:t>
      </w:r>
      <w:r w:rsidR="008F3E98">
        <w:rPr>
          <w:rFonts w:ascii="Calibri" w:eastAsia="Calibri" w:hAnsi="Calibri"/>
          <w:b/>
          <w:i/>
          <w:sz w:val="22"/>
          <w:szCs w:val="22"/>
          <w:lang w:eastAsia="en-US"/>
        </w:rPr>
        <w:t xml:space="preserve"> </w:t>
      </w:r>
      <w:r w:rsidR="008F3E98" w:rsidRPr="008F3E98">
        <w:rPr>
          <w:rFonts w:ascii="Calibri" w:eastAsia="Calibri" w:hAnsi="Calibri"/>
          <w:b/>
          <w:i/>
          <w:sz w:val="22"/>
          <w:szCs w:val="22"/>
          <w:lang w:eastAsia="en-US"/>
        </w:rPr>
        <w:t>{{</w:t>
      </w:r>
      <w:proofErr w:type="spellStart"/>
      <w:r w:rsidR="008F3E98" w:rsidRPr="008F3E98">
        <w:rPr>
          <w:rFonts w:ascii="Calibri" w:eastAsia="Calibri" w:hAnsi="Calibri"/>
          <w:b/>
          <w:i/>
          <w:sz w:val="22"/>
          <w:szCs w:val="22"/>
          <w:lang w:eastAsia="en-US"/>
        </w:rPr>
        <w:t>date_un_mois_avant_debut_formation</w:t>
      </w:r>
      <w:proofErr w:type="spellEnd"/>
      <w:r w:rsidR="008F3E98" w:rsidRPr="008F3E98">
        <w:rPr>
          <w:rFonts w:ascii="Calibri" w:eastAsia="Calibri" w:hAnsi="Calibri"/>
          <w:b/>
          <w:i/>
          <w:sz w:val="22"/>
          <w:szCs w:val="22"/>
          <w:lang w:eastAsia="en-US"/>
        </w:rPr>
        <w:t>}}</w:t>
      </w:r>
      <w:r w:rsidR="008F3E98">
        <w:rPr>
          <w:rFonts w:ascii="Calibri" w:eastAsia="Calibri" w:hAnsi="Calibri"/>
          <w:b/>
          <w:i/>
          <w:sz w:val="22"/>
          <w:szCs w:val="22"/>
          <w:lang w:eastAsia="en-US"/>
        </w:rPr>
        <w:t xml:space="preserve">, </w:t>
      </w:r>
    </w:p>
    <w:p w14:paraId="5849ACA1" w14:textId="77777777" w:rsidR="000F28C5" w:rsidRPr="00721B6F" w:rsidRDefault="00B361C2" w:rsidP="00721B6F">
      <w:pPr>
        <w:jc w:val="right"/>
        <w:rPr>
          <w:rFonts w:ascii="Calibri" w:eastAsia="Calibri" w:hAnsi="Calibri"/>
          <w:b/>
          <w:sz w:val="22"/>
          <w:szCs w:val="22"/>
          <w:lang w:eastAsia="en-US"/>
        </w:rPr>
      </w:pPr>
      <w:r w:rsidRPr="00721B6F">
        <w:rPr>
          <w:rFonts w:ascii="Calibri" w:eastAsia="Calibri" w:hAnsi="Calibri"/>
          <w:b/>
          <w:sz w:val="22"/>
          <w:szCs w:val="22"/>
          <w:lang w:eastAsia="en-US"/>
        </w:rPr>
        <w:t>Monsieur Clément VAILLANT</w:t>
      </w:r>
    </w:p>
    <w:p w14:paraId="1D70726F" w14:textId="77777777" w:rsidR="00F85671" w:rsidRPr="00721B6F" w:rsidRDefault="00B361C2" w:rsidP="00721B6F">
      <w:pPr>
        <w:ind w:left="5670"/>
        <w:rPr>
          <w:rFonts w:ascii="Calibri" w:eastAsia="Calibri" w:hAnsi="Calibri"/>
          <w:b/>
          <w:sz w:val="22"/>
          <w:szCs w:val="22"/>
          <w:lang w:eastAsia="en-US"/>
        </w:rPr>
      </w:pPr>
      <w:r w:rsidRPr="00721B6F">
        <w:rPr>
          <w:rFonts w:ascii="Calibri" w:eastAsia="Calibri" w:hAnsi="Calibri"/>
          <w:b/>
          <w:sz w:val="22"/>
          <w:szCs w:val="22"/>
          <w:lang w:eastAsia="en-US"/>
        </w:rPr>
        <w:t xml:space="preserve">Directeur général Intégrale </w:t>
      </w:r>
      <w:proofErr w:type="spellStart"/>
      <w:r w:rsidRPr="00721B6F">
        <w:rPr>
          <w:rFonts w:ascii="Calibri" w:eastAsia="Calibri" w:hAnsi="Calibri"/>
          <w:b/>
          <w:sz w:val="22"/>
          <w:szCs w:val="22"/>
          <w:lang w:eastAsia="en-US"/>
        </w:rPr>
        <w:t>Academy</w:t>
      </w:r>
      <w:proofErr w:type="spellEnd"/>
      <w:r w:rsidR="00721B6F" w:rsidRPr="00721B6F">
        <w:rPr>
          <w:rFonts w:ascii="Calibri" w:eastAsia="Calibri" w:hAnsi="Calibri"/>
          <w:b/>
          <w:sz w:val="22"/>
          <w:szCs w:val="22"/>
          <w:lang w:eastAsia="en-US"/>
        </w:rPr>
        <w:br/>
      </w:r>
    </w:p>
    <w:p w14:paraId="7DE2CCE9" w14:textId="77777777" w:rsidR="008A2D69" w:rsidRDefault="00721B6F" w:rsidP="008A2D69">
      <w:pPr>
        <w:jc w:val="right"/>
      </w:pPr>
      <w:r w:rsidRPr="00721B6F">
        <w:rPr>
          <w:rFonts w:ascii="Calibri" w:eastAsia="Calibri" w:hAnsi="Calibri"/>
          <w:noProof/>
          <w:sz w:val="22"/>
          <w:szCs w:val="22"/>
          <w:lang w:eastAsia="en-US"/>
        </w:rPr>
        <w:drawing>
          <wp:inline distT="0" distB="0" distL="0" distR="0" wp14:anchorId="68CBC155" wp14:editId="6BC4D4E9">
            <wp:extent cx="1177648" cy="658800"/>
            <wp:effectExtent l="0" t="0" r="3810" b="8255"/>
            <wp:docPr id="3" name="Image 3" descr="\\YOL2-FIC-01\Utilisateurs$\cle.vaillant\Documents\Signature Clement VAILLA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YOL2-FIC-01\Utilisateurs$\cle.vaillant\Documents\Signature Clement VAILLAN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648" cy="6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1B6F">
        <w:t xml:space="preserve"> </w:t>
      </w:r>
      <w:r>
        <w:rPr>
          <w:noProof/>
        </w:rPr>
        <w:drawing>
          <wp:inline distT="0" distB="0" distL="0" distR="0" wp14:anchorId="7928D239" wp14:editId="2E15BDFC">
            <wp:extent cx="1949450" cy="660400"/>
            <wp:effectExtent l="0" t="0" r="0" b="635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BF684" w14:textId="77777777" w:rsidR="00C10F4D" w:rsidRDefault="00C10F4D">
      <w:pPr>
        <w:rPr>
          <w:rFonts w:ascii="Calibri" w:eastAsia="Calibri" w:hAnsi="Calibri"/>
          <w:sz w:val="22"/>
          <w:szCs w:val="22"/>
          <w:lang w:eastAsia="en-US"/>
        </w:rPr>
      </w:pPr>
      <w:r>
        <w:rPr>
          <w:rFonts w:ascii="Calibri" w:eastAsia="Calibri" w:hAnsi="Calibri"/>
          <w:sz w:val="22"/>
          <w:szCs w:val="22"/>
          <w:lang w:eastAsia="en-US"/>
        </w:rPr>
        <w:br w:type="page"/>
      </w:r>
    </w:p>
    <w:p w14:paraId="118CE0C6" w14:textId="77777777" w:rsidR="007B05D2" w:rsidRDefault="007B05D2" w:rsidP="00721B6F">
      <w:pPr>
        <w:jc w:val="right"/>
        <w:rPr>
          <w:rFonts w:ascii="Calibri" w:eastAsia="Calibri" w:hAnsi="Calibri"/>
          <w:sz w:val="22"/>
          <w:szCs w:val="22"/>
          <w:lang w:eastAsia="en-US"/>
        </w:rPr>
      </w:pPr>
    </w:p>
    <w:p w14:paraId="6497D5F5" w14:textId="042D44DA" w:rsidR="007B05D2" w:rsidRDefault="007B05D2" w:rsidP="007B05D2">
      <w:pPr>
        <w:ind w:left="4820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noProof/>
          <w:sz w:val="22"/>
          <w:szCs w:val="22"/>
        </w:rPr>
        <w:t>{{ nom_complet }}</w:t>
      </w:r>
    </w:p>
    <w:p w14:paraId="2FF80F07" w14:textId="18CC2DEC" w:rsidR="007B05D2" w:rsidRDefault="007B05D2" w:rsidP="007B05D2">
      <w:pPr>
        <w:ind w:left="4111" w:firstLine="709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noProof/>
          <w:sz w:val="22"/>
          <w:szCs w:val="22"/>
        </w:rPr>
        <w:t>{{ code_postal }} {{ ville }}</w:t>
      </w:r>
    </w:p>
    <w:p w14:paraId="5A655ACE" w14:textId="77777777" w:rsidR="008A2D69" w:rsidRPr="000F28C5" w:rsidRDefault="008A2D69" w:rsidP="007B05D2">
      <w:pPr>
        <w:ind w:left="4111" w:firstLine="709"/>
        <w:rPr>
          <w:rFonts w:asciiTheme="minorHAnsi" w:hAnsiTheme="minorHAnsi" w:cs="Arial"/>
          <w:sz w:val="22"/>
          <w:szCs w:val="22"/>
        </w:rPr>
      </w:pPr>
    </w:p>
    <w:p w14:paraId="7D5973D0" w14:textId="77777777" w:rsidR="007B05D2" w:rsidRPr="000F28C5" w:rsidRDefault="007B05D2" w:rsidP="007B05D2">
      <w:pPr>
        <w:rPr>
          <w:rFonts w:asciiTheme="minorHAnsi" w:hAnsiTheme="minorHAnsi" w:cs="Arial"/>
          <w:sz w:val="22"/>
          <w:szCs w:val="22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52"/>
      </w:tblGrid>
      <w:tr w:rsidR="007B05D2" w:rsidRPr="000F28C5" w14:paraId="4A6C7E5E" w14:textId="77777777" w:rsidTr="009D5E15">
        <w:trPr>
          <w:trHeight w:val="524"/>
        </w:trPr>
        <w:tc>
          <w:tcPr>
            <w:tcW w:w="9212" w:type="dxa"/>
            <w:vAlign w:val="center"/>
          </w:tcPr>
          <w:p w14:paraId="6BBCF0BD" w14:textId="77777777" w:rsidR="007B05D2" w:rsidRPr="00B361C2" w:rsidRDefault="007B05D2" w:rsidP="009D5E15">
            <w:pPr>
              <w:jc w:val="center"/>
              <w:rPr>
                <w:rFonts w:asciiTheme="minorHAnsi" w:hAnsiTheme="minorHAnsi" w:cs="Arial"/>
                <w:b/>
                <w:bCs/>
                <w:iCs/>
                <w:sz w:val="22"/>
                <w:szCs w:val="22"/>
              </w:rPr>
            </w:pPr>
            <w:r w:rsidRPr="00B361C2">
              <w:rPr>
                <w:rFonts w:asciiTheme="minorHAnsi" w:hAnsiTheme="minorHAnsi" w:cs="Arial"/>
                <w:b/>
                <w:bCs/>
                <w:iCs/>
                <w:sz w:val="28"/>
                <w:szCs w:val="22"/>
              </w:rPr>
              <w:t>CONVOCATION OFFICIELLE</w:t>
            </w:r>
            <w:r>
              <w:rPr>
                <w:rFonts w:asciiTheme="minorHAnsi" w:hAnsiTheme="minorHAnsi" w:cs="Arial"/>
                <w:b/>
                <w:bCs/>
                <w:iCs/>
                <w:sz w:val="28"/>
                <w:szCs w:val="22"/>
              </w:rPr>
              <w:t xml:space="preserve"> </w:t>
            </w:r>
            <w:r w:rsidR="00E32971">
              <w:rPr>
                <w:rFonts w:asciiTheme="minorHAnsi" w:hAnsiTheme="minorHAnsi" w:cs="Arial"/>
                <w:b/>
                <w:bCs/>
                <w:iCs/>
                <w:sz w:val="28"/>
                <w:szCs w:val="22"/>
              </w:rPr>
              <w:t>A L’EXAMEN</w:t>
            </w:r>
          </w:p>
        </w:tc>
      </w:tr>
    </w:tbl>
    <w:p w14:paraId="3F38B1CB" w14:textId="77777777" w:rsidR="007B05D2" w:rsidRDefault="007B05D2" w:rsidP="007B05D2">
      <w:pPr>
        <w:rPr>
          <w:rFonts w:asciiTheme="minorHAnsi" w:hAnsiTheme="minorHAnsi" w:cs="Arial"/>
          <w:sz w:val="22"/>
          <w:szCs w:val="22"/>
        </w:rPr>
      </w:pPr>
    </w:p>
    <w:p w14:paraId="7D0983D2" w14:textId="151E110A" w:rsidR="00711572" w:rsidRPr="00711572" w:rsidRDefault="00711572" w:rsidP="00711572">
      <w:pPr>
        <w:rPr>
          <w:rFonts w:asciiTheme="minorHAnsi" w:hAnsiTheme="minorHAnsi" w:cs="Arial"/>
          <w:b/>
          <w:sz w:val="22"/>
          <w:szCs w:val="22"/>
        </w:rPr>
      </w:pPr>
      <w:r>
        <w:rPr>
          <w:rFonts w:asciiTheme="minorHAnsi" w:hAnsiTheme="minorHAnsi" w:cs="Arial"/>
          <w:b/>
          <w:sz w:val="22"/>
          <w:szCs w:val="22"/>
        </w:rPr>
        <w:t>Bonjour {{ nom_complet }},</w:t>
      </w:r>
    </w:p>
    <w:p w14:paraId="71130FA3" w14:textId="77777777" w:rsidR="007B05D2" w:rsidRPr="000F28C5" w:rsidRDefault="007B05D2" w:rsidP="007B05D2">
      <w:pPr>
        <w:rPr>
          <w:rFonts w:asciiTheme="minorHAnsi" w:hAnsiTheme="minorHAnsi" w:cs="Arial"/>
          <w:sz w:val="22"/>
          <w:szCs w:val="22"/>
        </w:rPr>
      </w:pPr>
    </w:p>
    <w:p w14:paraId="034BE644" w14:textId="77777777" w:rsidR="007B05D2" w:rsidRPr="000F28C5" w:rsidRDefault="007B05D2" w:rsidP="007B05D2">
      <w:pPr>
        <w:jc w:val="both"/>
        <w:rPr>
          <w:rFonts w:asciiTheme="minorHAnsi" w:hAnsiTheme="minorHAnsi" w:cs="Arial"/>
          <w:sz w:val="22"/>
          <w:szCs w:val="22"/>
        </w:rPr>
      </w:pPr>
      <w:r w:rsidRPr="000F28C5">
        <w:rPr>
          <w:rFonts w:asciiTheme="minorHAnsi" w:hAnsiTheme="minorHAnsi" w:cs="Arial"/>
          <w:sz w:val="22"/>
          <w:szCs w:val="22"/>
        </w:rPr>
        <w:tab/>
        <w:t>Nous avons le p</w:t>
      </w:r>
      <w:r>
        <w:rPr>
          <w:rFonts w:asciiTheme="minorHAnsi" w:hAnsiTheme="minorHAnsi" w:cs="Arial"/>
          <w:sz w:val="22"/>
          <w:szCs w:val="22"/>
        </w:rPr>
        <w:t>laisir de vous</w:t>
      </w:r>
      <w:r w:rsidR="00E32971">
        <w:rPr>
          <w:rFonts w:asciiTheme="minorHAnsi" w:hAnsiTheme="minorHAnsi" w:cs="Arial"/>
          <w:sz w:val="22"/>
          <w:szCs w:val="22"/>
        </w:rPr>
        <w:t xml:space="preserve"> convoquer à l’examen final de votre formation :</w:t>
      </w:r>
      <w:r>
        <w:rPr>
          <w:rFonts w:asciiTheme="minorHAnsi" w:hAnsiTheme="minorHAnsi" w:cs="Arial"/>
          <w:sz w:val="22"/>
          <w:szCs w:val="22"/>
        </w:rPr>
        <w:t xml:space="preserve"> </w:t>
      </w:r>
    </w:p>
    <w:p w14:paraId="11CD7089" w14:textId="77777777" w:rsidR="007B05D2" w:rsidRPr="000F28C5" w:rsidRDefault="007B05D2" w:rsidP="007B05D2">
      <w:pPr>
        <w:rPr>
          <w:rFonts w:asciiTheme="minorHAnsi" w:hAnsiTheme="minorHAnsi" w:cs="Arial"/>
          <w:sz w:val="22"/>
          <w:szCs w:val="22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52"/>
      </w:tblGrid>
      <w:tr w:rsidR="007B05D2" w:rsidRPr="000F28C5" w14:paraId="19B42667" w14:textId="77777777" w:rsidTr="009D5E15">
        <w:trPr>
          <w:trHeight w:val="524"/>
        </w:trPr>
        <w:tc>
          <w:tcPr>
            <w:tcW w:w="9212" w:type="dxa"/>
            <w:vAlign w:val="center"/>
          </w:tcPr>
          <w:p w14:paraId="1162E33C" w14:textId="77777777" w:rsidR="007B05D2" w:rsidRPr="000F28C5" w:rsidRDefault="007B05D2" w:rsidP="009D5E15">
            <w:pPr>
              <w:jc w:val="center"/>
              <w:rPr>
                <w:rFonts w:asciiTheme="minorHAnsi" w:hAnsiTheme="minorHAnsi" w:cs="Arial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="Arial"/>
                <w:b/>
                <w:bCs/>
                <w:i/>
                <w:iCs/>
                <w:sz w:val="22"/>
                <w:szCs w:val="22"/>
              </w:rPr>
              <w:t xml:space="preserve">Titre à Finalité Professionnelle (TFP) Agent </w:t>
            </w:r>
            <w:r w:rsidR="00AA52B3">
              <w:rPr>
                <w:rFonts w:asciiTheme="minorHAnsi" w:hAnsiTheme="minorHAnsi" w:cs="Arial"/>
                <w:b/>
                <w:bCs/>
                <w:i/>
                <w:iCs/>
                <w:sz w:val="22"/>
                <w:szCs w:val="22"/>
              </w:rPr>
              <w:t>de Prévention et de Sécurité (APS)</w:t>
            </w:r>
            <w:r>
              <w:rPr>
                <w:rFonts w:asciiTheme="minorHAnsi" w:hAnsiTheme="minorHAnsi" w:cs="Arial"/>
                <w:b/>
                <w:bCs/>
                <w:i/>
                <w:iCs/>
                <w:sz w:val="22"/>
                <w:szCs w:val="22"/>
              </w:rPr>
              <w:t xml:space="preserve"> </w:t>
            </w:r>
          </w:p>
        </w:tc>
      </w:tr>
    </w:tbl>
    <w:p w14:paraId="2F31FA56" w14:textId="77777777" w:rsidR="007B05D2" w:rsidRPr="000F28C5" w:rsidRDefault="007B05D2" w:rsidP="007B05D2">
      <w:pPr>
        <w:rPr>
          <w:rFonts w:asciiTheme="minorHAnsi" w:hAnsiTheme="minorHAnsi" w:cs="Arial"/>
          <w:sz w:val="22"/>
          <w:szCs w:val="22"/>
        </w:rPr>
      </w:pPr>
    </w:p>
    <w:p w14:paraId="2B5D8292" w14:textId="77777777" w:rsidR="007B05D2" w:rsidRPr="000F28C5" w:rsidRDefault="007B05D2" w:rsidP="007B05D2">
      <w:pPr>
        <w:rPr>
          <w:rFonts w:asciiTheme="minorHAnsi" w:hAnsiTheme="minorHAnsi" w:cs="Arial"/>
          <w:sz w:val="22"/>
          <w:szCs w:val="22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7"/>
        <w:gridCol w:w="4535"/>
      </w:tblGrid>
      <w:tr w:rsidR="007B05D2" w:rsidRPr="000F28C5" w14:paraId="3E7B1338" w14:textId="77777777" w:rsidTr="009D5E15">
        <w:tc>
          <w:tcPr>
            <w:tcW w:w="4606" w:type="dxa"/>
          </w:tcPr>
          <w:p w14:paraId="3D66DFE6" w14:textId="77777777" w:rsidR="007B05D2" w:rsidRPr="000F28C5" w:rsidRDefault="007B05D2" w:rsidP="009D5E15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0F28C5">
              <w:rPr>
                <w:rFonts w:asciiTheme="minorHAnsi" w:hAnsiTheme="minorHAnsi" w:cs="Arial"/>
                <w:sz w:val="22"/>
                <w:szCs w:val="22"/>
              </w:rPr>
              <w:t xml:space="preserve">Date et heure 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de début </w:t>
            </w:r>
            <w:r w:rsidR="00E32971">
              <w:rPr>
                <w:rFonts w:asciiTheme="minorHAnsi" w:hAnsiTheme="minorHAnsi" w:cs="Arial"/>
                <w:sz w:val="22"/>
                <w:szCs w:val="22"/>
              </w:rPr>
              <w:t>d’examen</w:t>
            </w:r>
            <w:r>
              <w:rPr>
                <w:rFonts w:asciiTheme="minorHAnsi" w:hAnsiTheme="minorHAnsi" w:cs="Arial"/>
                <w:sz w:val="22"/>
                <w:szCs w:val="22"/>
              </w:rPr>
              <w:t> </w:t>
            </w:r>
          </w:p>
        </w:tc>
        <w:tc>
          <w:tcPr>
            <w:tcW w:w="4606" w:type="dxa"/>
          </w:tcPr>
          <w:p w14:paraId="2EA8519F" w14:textId="39BB8E45" w:rsidR="007B05D2" w:rsidRPr="007653CE" w:rsidRDefault="00E32971" w:rsidP="00E32971">
            <w:pPr>
              <w:rPr>
                <w:rFonts w:asciiTheme="minorHAnsi" w:hAnsiTheme="minorHAnsi" w:cs="Arial"/>
                <w:color w:val="548DD4" w:themeColor="text2" w:themeTint="99"/>
                <w:sz w:val="22"/>
                <w:szCs w:val="22"/>
              </w:rPr>
            </w:pPr>
            <w:r>
              <w:rPr>
                <w:rFonts w:asciiTheme="minorHAnsi" w:hAnsiTheme="minorHAnsi" w:cs="Arial"/>
                <w:color w:val="548DD4" w:themeColor="text2" w:themeTint="99"/>
                <w:sz w:val="22"/>
                <w:szCs w:val="22"/>
              </w:rPr>
              <w:t>{{ date_examen }} à 08h00</w:t>
            </w:r>
          </w:p>
          <w:p w14:paraId="0A501D27" w14:textId="77777777" w:rsidR="00E32971" w:rsidRPr="000F28C5" w:rsidRDefault="00E32971" w:rsidP="00E32971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7B05D2" w:rsidRPr="000F28C5" w14:paraId="094E9066" w14:textId="77777777" w:rsidTr="009D5E15">
        <w:tc>
          <w:tcPr>
            <w:tcW w:w="4606" w:type="dxa"/>
          </w:tcPr>
          <w:p w14:paraId="129D3213" w14:textId="77777777" w:rsidR="007B05D2" w:rsidRPr="000F28C5" w:rsidRDefault="007B05D2" w:rsidP="009D5E15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0F28C5">
              <w:rPr>
                <w:rFonts w:asciiTheme="minorHAnsi" w:hAnsiTheme="minorHAnsi" w:cs="Arial"/>
                <w:sz w:val="22"/>
                <w:szCs w:val="22"/>
              </w:rPr>
              <w:t xml:space="preserve">Durée </w:t>
            </w:r>
            <w:r w:rsidR="00E32971">
              <w:rPr>
                <w:rFonts w:asciiTheme="minorHAnsi" w:hAnsiTheme="minorHAnsi" w:cs="Arial"/>
                <w:sz w:val="22"/>
                <w:szCs w:val="22"/>
              </w:rPr>
              <w:t>de l’examen</w:t>
            </w:r>
          </w:p>
        </w:tc>
        <w:tc>
          <w:tcPr>
            <w:tcW w:w="4606" w:type="dxa"/>
          </w:tcPr>
          <w:p w14:paraId="3396B781" w14:textId="77777777" w:rsidR="007B05D2" w:rsidRPr="000F28C5" w:rsidRDefault="00E32971" w:rsidP="009D5E15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De 08h00 à 18h00</w:t>
            </w:r>
          </w:p>
          <w:p w14:paraId="380A96F9" w14:textId="77777777" w:rsidR="007B05D2" w:rsidRPr="000F28C5" w:rsidRDefault="007B05D2" w:rsidP="009D5E15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7B05D2" w:rsidRPr="000F28C5" w14:paraId="6C55EA08" w14:textId="77777777" w:rsidTr="009D5E15">
        <w:tc>
          <w:tcPr>
            <w:tcW w:w="4606" w:type="dxa"/>
          </w:tcPr>
          <w:p w14:paraId="2606468A" w14:textId="77777777" w:rsidR="007B05D2" w:rsidRPr="000F28C5" w:rsidRDefault="007B05D2" w:rsidP="009D5E15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 w:rsidRPr="000F28C5">
              <w:rPr>
                <w:rFonts w:asciiTheme="minorHAnsi" w:hAnsiTheme="minorHAnsi" w:cs="Arial"/>
                <w:sz w:val="22"/>
                <w:szCs w:val="22"/>
              </w:rPr>
              <w:t>Lieu</w:t>
            </w:r>
          </w:p>
        </w:tc>
        <w:tc>
          <w:tcPr>
            <w:tcW w:w="4606" w:type="dxa"/>
          </w:tcPr>
          <w:p w14:paraId="59CCD96C" w14:textId="77777777" w:rsidR="007B05D2" w:rsidRPr="000F28C5" w:rsidRDefault="00711572" w:rsidP="009D5E15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 xml:space="preserve">Intégrale </w:t>
            </w:r>
            <w:proofErr w:type="spellStart"/>
            <w:r>
              <w:rPr>
                <w:rFonts w:asciiTheme="minorHAnsi" w:hAnsiTheme="minorHAnsi" w:cs="Arial"/>
                <w:sz w:val="22"/>
                <w:szCs w:val="22"/>
              </w:rPr>
              <w:t>Academy</w:t>
            </w:r>
            <w:proofErr w:type="spellEnd"/>
            <w:r>
              <w:rPr>
                <w:rFonts w:asciiTheme="minorHAnsi" w:hAnsiTheme="minorHAnsi" w:cs="Arial"/>
                <w:sz w:val="22"/>
                <w:szCs w:val="22"/>
              </w:rPr>
              <w:t xml:space="preserve">, 54 chemin du </w:t>
            </w:r>
            <w:proofErr w:type="spellStart"/>
            <w:r>
              <w:rPr>
                <w:rFonts w:asciiTheme="minorHAnsi" w:hAnsiTheme="minorHAnsi" w:cs="Arial"/>
                <w:sz w:val="22"/>
                <w:szCs w:val="22"/>
              </w:rPr>
              <w:t>Carreou</w:t>
            </w:r>
            <w:proofErr w:type="spellEnd"/>
            <w:r>
              <w:rPr>
                <w:rFonts w:asciiTheme="minorHAnsi" w:hAnsiTheme="minorHAnsi" w:cs="Arial"/>
                <w:sz w:val="22"/>
                <w:szCs w:val="22"/>
              </w:rPr>
              <w:t>, 83480, Puget sur Argens (Var, 83)</w:t>
            </w:r>
          </w:p>
          <w:p w14:paraId="22BDF467" w14:textId="77777777" w:rsidR="007B05D2" w:rsidRPr="000F28C5" w:rsidRDefault="007B05D2" w:rsidP="009D5E15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</w:tbl>
    <w:p w14:paraId="37003436" w14:textId="77777777" w:rsidR="007B05D2" w:rsidRDefault="009D5E15" w:rsidP="009D5E15">
      <w:pPr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Nous vous prions de bien vouloir vous présenter à l’examen en costard cravate (chemise blanche, veste noire, pantalon noir, chaussures noires, cravate noires).  </w:t>
      </w:r>
    </w:p>
    <w:p w14:paraId="1DDFC679" w14:textId="77777777" w:rsidR="009D5E15" w:rsidRPr="000F28C5" w:rsidRDefault="009D5E15" w:rsidP="007B05D2">
      <w:pPr>
        <w:rPr>
          <w:rFonts w:asciiTheme="minorHAnsi" w:hAnsiTheme="minorHAnsi" w:cs="Arial"/>
          <w:sz w:val="22"/>
          <w:szCs w:val="22"/>
        </w:rPr>
      </w:pPr>
    </w:p>
    <w:p w14:paraId="2CCDD50B" w14:textId="5BD7E9B5" w:rsidR="007B05D2" w:rsidRPr="000F28C5" w:rsidRDefault="007B05D2" w:rsidP="007B05D2">
      <w:pPr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Nous restons à votre disposition pour tout renseignement complémentaire, et, nous vous prions de croire, {{ nom_complet }}, en l’expression de nos salutations distinguées.</w:t>
      </w:r>
    </w:p>
    <w:p w14:paraId="6F72CC9A" w14:textId="77777777" w:rsidR="007B05D2" w:rsidRDefault="007B05D2" w:rsidP="007B05D2">
      <w:pPr>
        <w:jc w:val="both"/>
        <w:rPr>
          <w:rFonts w:asciiTheme="minorHAnsi" w:hAnsiTheme="minorHAnsi" w:cs="Arial"/>
          <w:sz w:val="22"/>
          <w:szCs w:val="22"/>
        </w:rPr>
      </w:pPr>
    </w:p>
    <w:p w14:paraId="22202656" w14:textId="77777777" w:rsidR="007B05D2" w:rsidRPr="00721B6F" w:rsidRDefault="007B05D2" w:rsidP="007B05D2">
      <w:pPr>
        <w:rPr>
          <w:rFonts w:ascii="Calibri" w:eastAsia="Calibri" w:hAnsi="Calibri"/>
          <w:b/>
          <w:i/>
          <w:sz w:val="22"/>
          <w:szCs w:val="22"/>
          <w:lang w:eastAsia="en-US"/>
        </w:rPr>
      </w:pPr>
    </w:p>
    <w:p w14:paraId="466B646B" w14:textId="77D0C6BB" w:rsidR="007B05D2" w:rsidRPr="00721B6F" w:rsidRDefault="007B05D2" w:rsidP="007B05D2">
      <w:pPr>
        <w:rPr>
          <w:rFonts w:ascii="Calibri" w:eastAsia="Calibri" w:hAnsi="Calibri"/>
          <w:b/>
          <w:i/>
          <w:sz w:val="22"/>
          <w:szCs w:val="22"/>
          <w:lang w:eastAsia="en-US"/>
        </w:rPr>
      </w:pPr>
      <w:r>
        <w:rPr>
          <w:rFonts w:ascii="Calibri" w:eastAsia="Calibri" w:hAnsi="Calibri"/>
          <w:b/>
          <w:i/>
          <w:sz w:val="22"/>
          <w:szCs w:val="22"/>
          <w:lang w:eastAsia="en-US"/>
        </w:rPr>
        <w:t>Fait à Puget sur Argens, le</w:t>
      </w:r>
      <w:r w:rsidR="008F3E98">
        <w:rPr>
          <w:rFonts w:ascii="Calibri" w:eastAsia="Calibri" w:hAnsi="Calibri"/>
          <w:b/>
          <w:i/>
          <w:sz w:val="22"/>
          <w:szCs w:val="22"/>
          <w:lang w:eastAsia="en-US"/>
        </w:rPr>
        <w:t xml:space="preserve"> </w:t>
      </w:r>
      <w:r w:rsidR="008F3E98" w:rsidRPr="008F3E98">
        <w:rPr>
          <w:rFonts w:ascii="Calibri" w:eastAsia="Calibri" w:hAnsi="Calibri"/>
          <w:b/>
          <w:i/>
          <w:sz w:val="22"/>
          <w:szCs w:val="22"/>
          <w:lang w:eastAsia="en-US"/>
        </w:rPr>
        <w:t>{{date_15_jours_avant_examen}}</w:t>
      </w:r>
      <w:r w:rsidR="008F3E98">
        <w:rPr>
          <w:rFonts w:ascii="Calibri" w:eastAsia="Calibri" w:hAnsi="Calibri"/>
          <w:b/>
          <w:i/>
          <w:sz w:val="22"/>
          <w:szCs w:val="22"/>
          <w:lang w:eastAsia="en-US"/>
        </w:rPr>
        <w:t xml:space="preserve">, </w:t>
      </w:r>
    </w:p>
    <w:p w14:paraId="20F83909" w14:textId="77777777" w:rsidR="00F47184" w:rsidRDefault="00F47184" w:rsidP="007B05D2">
      <w:pPr>
        <w:jc w:val="right"/>
        <w:rPr>
          <w:rFonts w:ascii="Calibri" w:eastAsia="Calibri" w:hAnsi="Calibri"/>
          <w:b/>
          <w:sz w:val="22"/>
          <w:szCs w:val="22"/>
          <w:lang w:eastAsia="en-US"/>
        </w:rPr>
      </w:pPr>
    </w:p>
    <w:p w14:paraId="6DB0D1C7" w14:textId="77777777" w:rsidR="007B05D2" w:rsidRPr="00721B6F" w:rsidRDefault="007B05D2" w:rsidP="007B05D2">
      <w:pPr>
        <w:jc w:val="right"/>
        <w:rPr>
          <w:rFonts w:ascii="Calibri" w:eastAsia="Calibri" w:hAnsi="Calibri"/>
          <w:b/>
          <w:sz w:val="22"/>
          <w:szCs w:val="22"/>
          <w:lang w:eastAsia="en-US"/>
        </w:rPr>
      </w:pPr>
      <w:r w:rsidRPr="00721B6F">
        <w:rPr>
          <w:rFonts w:ascii="Calibri" w:eastAsia="Calibri" w:hAnsi="Calibri"/>
          <w:b/>
          <w:sz w:val="22"/>
          <w:szCs w:val="22"/>
          <w:lang w:eastAsia="en-US"/>
        </w:rPr>
        <w:t>Monsieur Clément VAILLANT</w:t>
      </w:r>
    </w:p>
    <w:p w14:paraId="336CB262" w14:textId="77777777" w:rsidR="007B05D2" w:rsidRPr="00721B6F" w:rsidRDefault="007B05D2" w:rsidP="007B05D2">
      <w:pPr>
        <w:ind w:left="5670"/>
        <w:rPr>
          <w:rFonts w:ascii="Calibri" w:eastAsia="Calibri" w:hAnsi="Calibri"/>
          <w:b/>
          <w:sz w:val="22"/>
          <w:szCs w:val="22"/>
          <w:lang w:eastAsia="en-US"/>
        </w:rPr>
      </w:pPr>
      <w:r w:rsidRPr="00721B6F">
        <w:rPr>
          <w:rFonts w:ascii="Calibri" w:eastAsia="Calibri" w:hAnsi="Calibri"/>
          <w:b/>
          <w:sz w:val="22"/>
          <w:szCs w:val="22"/>
          <w:lang w:eastAsia="en-US"/>
        </w:rPr>
        <w:t xml:space="preserve">Directeur général Intégrale </w:t>
      </w:r>
      <w:proofErr w:type="spellStart"/>
      <w:r w:rsidRPr="00721B6F">
        <w:rPr>
          <w:rFonts w:ascii="Calibri" w:eastAsia="Calibri" w:hAnsi="Calibri"/>
          <w:b/>
          <w:sz w:val="22"/>
          <w:szCs w:val="22"/>
          <w:lang w:eastAsia="en-US"/>
        </w:rPr>
        <w:t>Academy</w:t>
      </w:r>
      <w:proofErr w:type="spellEnd"/>
      <w:r w:rsidRPr="00721B6F">
        <w:rPr>
          <w:rFonts w:ascii="Calibri" w:eastAsia="Calibri" w:hAnsi="Calibri"/>
          <w:b/>
          <w:sz w:val="22"/>
          <w:szCs w:val="22"/>
          <w:lang w:eastAsia="en-US"/>
        </w:rPr>
        <w:br/>
      </w:r>
    </w:p>
    <w:p w14:paraId="6C043370" w14:textId="77777777" w:rsidR="007B05D2" w:rsidRDefault="007B05D2" w:rsidP="007B05D2">
      <w:pPr>
        <w:jc w:val="right"/>
      </w:pPr>
      <w:r w:rsidRPr="00721B6F">
        <w:rPr>
          <w:rFonts w:ascii="Calibri" w:eastAsia="Calibri" w:hAnsi="Calibri"/>
          <w:noProof/>
          <w:sz w:val="22"/>
          <w:szCs w:val="22"/>
          <w:lang w:eastAsia="en-US"/>
        </w:rPr>
        <w:drawing>
          <wp:inline distT="0" distB="0" distL="0" distR="0" wp14:anchorId="132627F8" wp14:editId="39D80A25">
            <wp:extent cx="1177648" cy="658800"/>
            <wp:effectExtent l="0" t="0" r="3810" b="8255"/>
            <wp:docPr id="5" name="Image 5" descr="\\YOL2-FIC-01\Utilisateurs$\cle.vaillant\Documents\Signature Clement VAILLA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YOL2-FIC-01\Utilisateurs$\cle.vaillant\Documents\Signature Clement VAILLAN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648" cy="6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1B6F">
        <w:t xml:space="preserve"> </w:t>
      </w:r>
      <w:r>
        <w:rPr>
          <w:noProof/>
        </w:rPr>
        <w:drawing>
          <wp:inline distT="0" distB="0" distL="0" distR="0" wp14:anchorId="3009F7FF" wp14:editId="097BC137">
            <wp:extent cx="1949450" cy="660400"/>
            <wp:effectExtent l="0" t="0" r="0" b="635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647B8" w14:textId="77777777" w:rsidR="008A2D69" w:rsidRPr="000F28C5" w:rsidRDefault="008A2D69" w:rsidP="007B05D2">
      <w:pPr>
        <w:jc w:val="right"/>
        <w:rPr>
          <w:rFonts w:ascii="Calibri" w:eastAsia="Calibri" w:hAnsi="Calibri"/>
          <w:sz w:val="22"/>
          <w:szCs w:val="22"/>
          <w:lang w:eastAsia="en-US"/>
        </w:rPr>
      </w:pPr>
    </w:p>
    <w:p w14:paraId="556A5DBF" w14:textId="77777777" w:rsidR="00C10F4D" w:rsidRDefault="00C10F4D">
      <w:pPr>
        <w:rPr>
          <w:rFonts w:ascii="Calibri" w:eastAsia="Calibri" w:hAnsi="Calibri"/>
          <w:sz w:val="22"/>
          <w:szCs w:val="22"/>
          <w:lang w:eastAsia="en-US"/>
        </w:rPr>
      </w:pPr>
      <w:r>
        <w:rPr>
          <w:rFonts w:ascii="Calibri" w:eastAsia="Calibri" w:hAnsi="Calibri"/>
          <w:sz w:val="22"/>
          <w:szCs w:val="22"/>
          <w:lang w:eastAsia="en-US"/>
        </w:rPr>
        <w:br w:type="page"/>
      </w:r>
    </w:p>
    <w:p w14:paraId="6C9B449F" w14:textId="77777777" w:rsidR="00A3205F" w:rsidRDefault="00A3205F" w:rsidP="00A3205F">
      <w:pPr>
        <w:rPr>
          <w:rFonts w:asciiTheme="minorHAnsi" w:hAnsiTheme="minorHAnsi" w:cs="Arial"/>
          <w:sz w:val="22"/>
          <w:szCs w:val="22"/>
        </w:rPr>
      </w:pPr>
    </w:p>
    <w:p w14:paraId="1BA4789B" w14:textId="77777777" w:rsidR="008A2D69" w:rsidRDefault="008A2D69" w:rsidP="00A3205F">
      <w:pPr>
        <w:rPr>
          <w:rFonts w:asciiTheme="minorHAnsi" w:hAnsiTheme="minorHAnsi" w:cs="Arial"/>
          <w:sz w:val="22"/>
          <w:szCs w:val="22"/>
        </w:rPr>
      </w:pPr>
    </w:p>
    <w:p w14:paraId="0FB39B11" w14:textId="77777777" w:rsidR="008A2D69" w:rsidRPr="000F28C5" w:rsidRDefault="008A2D69" w:rsidP="00A3205F">
      <w:pPr>
        <w:rPr>
          <w:rFonts w:asciiTheme="minorHAnsi" w:hAnsiTheme="minorHAnsi" w:cs="Arial"/>
          <w:sz w:val="22"/>
          <w:szCs w:val="22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52"/>
      </w:tblGrid>
      <w:tr w:rsidR="00A3205F" w:rsidRPr="000F28C5" w14:paraId="47A275A3" w14:textId="77777777" w:rsidTr="00A3205F">
        <w:trPr>
          <w:trHeight w:val="524"/>
        </w:trPr>
        <w:tc>
          <w:tcPr>
            <w:tcW w:w="9212" w:type="dxa"/>
            <w:vAlign w:val="center"/>
          </w:tcPr>
          <w:p w14:paraId="78509CF6" w14:textId="77777777" w:rsidR="00A3205F" w:rsidRPr="00B361C2" w:rsidRDefault="00A3205F" w:rsidP="00A3205F">
            <w:pPr>
              <w:jc w:val="center"/>
              <w:rPr>
                <w:rFonts w:asciiTheme="minorHAnsi" w:hAnsiTheme="minorHAnsi" w:cs="Arial"/>
                <w:b/>
                <w:bCs/>
                <w:iCs/>
                <w:sz w:val="22"/>
                <w:szCs w:val="22"/>
              </w:rPr>
            </w:pPr>
            <w:bookmarkStart w:id="0" w:name="_Hlk165012939"/>
            <w:r>
              <w:rPr>
                <w:rFonts w:asciiTheme="minorHAnsi" w:hAnsiTheme="minorHAnsi" w:cs="Arial"/>
                <w:b/>
                <w:bCs/>
                <w:iCs/>
                <w:sz w:val="28"/>
                <w:szCs w:val="22"/>
              </w:rPr>
              <w:t>ATTESTATION EPI</w:t>
            </w:r>
          </w:p>
        </w:tc>
      </w:tr>
    </w:tbl>
    <w:p w14:paraId="3E87DA30" w14:textId="77777777" w:rsidR="00A3205F" w:rsidRDefault="00A3205F" w:rsidP="00A3205F">
      <w:pPr>
        <w:rPr>
          <w:rFonts w:asciiTheme="minorHAnsi" w:hAnsiTheme="minorHAnsi" w:cs="Arial"/>
          <w:sz w:val="22"/>
          <w:szCs w:val="22"/>
        </w:rPr>
      </w:pPr>
    </w:p>
    <w:p w14:paraId="7CCA3375" w14:textId="77777777" w:rsidR="00A3205F" w:rsidRDefault="00A3205F" w:rsidP="00A3205F">
      <w:pPr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Je soussigné, Monsieur Clément VAILLANT, directeur général du centre de formation Intégrale Sécurité Formations, atteste que : </w:t>
      </w:r>
    </w:p>
    <w:p w14:paraId="74250F67" w14:textId="77777777" w:rsidR="00A3205F" w:rsidRDefault="00A3205F" w:rsidP="00A3205F">
      <w:pPr>
        <w:jc w:val="both"/>
        <w:rPr>
          <w:rFonts w:asciiTheme="minorHAnsi" w:hAnsiTheme="minorHAnsi" w:cs="Arial"/>
          <w:sz w:val="22"/>
          <w:szCs w:val="22"/>
        </w:rPr>
      </w:pPr>
    </w:p>
    <w:p w14:paraId="4CCCE504" w14:textId="10C62606" w:rsidR="00A3205F" w:rsidRPr="00A3205F" w:rsidRDefault="00A3205F" w:rsidP="00A3205F">
      <w:pPr>
        <w:jc w:val="center"/>
        <w:rPr>
          <w:rFonts w:asciiTheme="minorHAnsi" w:hAnsiTheme="minorHAnsi" w:cs="Arial"/>
          <w:b/>
          <w:szCs w:val="22"/>
        </w:rPr>
      </w:pPr>
      <w:r>
        <w:rPr>
          <w:rFonts w:asciiTheme="minorHAnsi" w:hAnsiTheme="minorHAnsi" w:cs="Arial"/>
          <w:b/>
          <w:noProof/>
          <w:szCs w:val="22"/>
        </w:rPr>
        <w:t>{{ nom_complet }}</w:t>
      </w:r>
    </w:p>
    <w:p w14:paraId="6B7ABB5E" w14:textId="77777777" w:rsidR="00A3205F" w:rsidRDefault="00A3205F" w:rsidP="00A3205F">
      <w:pPr>
        <w:jc w:val="both"/>
        <w:rPr>
          <w:rFonts w:asciiTheme="minorHAnsi" w:hAnsiTheme="minorHAnsi" w:cs="Arial"/>
          <w:sz w:val="22"/>
          <w:szCs w:val="22"/>
        </w:rPr>
      </w:pPr>
    </w:p>
    <w:p w14:paraId="5E72FB16" w14:textId="77777777" w:rsidR="00A3205F" w:rsidRDefault="00A3205F" w:rsidP="00A3205F">
      <w:pPr>
        <w:jc w:val="center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A suivi intégralement la formation :</w:t>
      </w:r>
    </w:p>
    <w:p w14:paraId="7C17513B" w14:textId="77777777" w:rsidR="00A3205F" w:rsidRPr="000F28C5" w:rsidRDefault="00A3205F" w:rsidP="00A3205F">
      <w:pPr>
        <w:rPr>
          <w:rFonts w:asciiTheme="minorHAnsi" w:hAnsiTheme="minorHAnsi" w:cs="Arial"/>
          <w:sz w:val="22"/>
          <w:szCs w:val="22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52"/>
      </w:tblGrid>
      <w:tr w:rsidR="00A3205F" w:rsidRPr="000F28C5" w14:paraId="447E8E83" w14:textId="77777777" w:rsidTr="00A3205F">
        <w:trPr>
          <w:trHeight w:val="524"/>
        </w:trPr>
        <w:tc>
          <w:tcPr>
            <w:tcW w:w="9212" w:type="dxa"/>
            <w:vAlign w:val="center"/>
          </w:tcPr>
          <w:p w14:paraId="25944743" w14:textId="77777777" w:rsidR="00A3205F" w:rsidRPr="000F28C5" w:rsidRDefault="00A3205F" w:rsidP="00A3205F">
            <w:pPr>
              <w:jc w:val="center"/>
              <w:rPr>
                <w:rFonts w:asciiTheme="minorHAnsi" w:hAnsiTheme="minorHAnsi" w:cs="Arial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="Arial"/>
                <w:b/>
                <w:bCs/>
                <w:i/>
                <w:iCs/>
                <w:sz w:val="22"/>
                <w:szCs w:val="22"/>
              </w:rPr>
              <w:t xml:space="preserve">Equipier de Première Intervention (EPI) </w:t>
            </w:r>
          </w:p>
        </w:tc>
      </w:tr>
    </w:tbl>
    <w:p w14:paraId="462E01C5" w14:textId="77777777" w:rsidR="00A3205F" w:rsidRPr="000F28C5" w:rsidRDefault="00A3205F" w:rsidP="00A3205F">
      <w:pPr>
        <w:rPr>
          <w:rFonts w:asciiTheme="minorHAnsi" w:hAnsiTheme="minorHAnsi" w:cs="Arial"/>
          <w:sz w:val="22"/>
          <w:szCs w:val="22"/>
        </w:rPr>
      </w:pPr>
    </w:p>
    <w:p w14:paraId="6E06B5A9" w14:textId="77777777" w:rsidR="00A3205F" w:rsidRPr="000F28C5" w:rsidRDefault="00A3205F" w:rsidP="00A3205F">
      <w:pPr>
        <w:rPr>
          <w:rFonts w:asciiTheme="minorHAnsi" w:hAnsiTheme="minorHAnsi" w:cs="Arial"/>
          <w:sz w:val="22"/>
          <w:szCs w:val="22"/>
        </w:rPr>
      </w:pPr>
    </w:p>
    <w:p w14:paraId="1273FF18" w14:textId="77777777" w:rsidR="00A3205F" w:rsidRPr="000F28C5" w:rsidRDefault="00A3205F" w:rsidP="00A3205F">
      <w:pPr>
        <w:rPr>
          <w:rFonts w:asciiTheme="minorHAnsi" w:hAnsiTheme="minorHAnsi" w:cs="Arial"/>
          <w:sz w:val="22"/>
          <w:szCs w:val="22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A3205F" w:rsidRPr="000F28C5" w14:paraId="2EB13BB5" w14:textId="77777777" w:rsidTr="00A3205F">
        <w:tc>
          <w:tcPr>
            <w:tcW w:w="4606" w:type="dxa"/>
          </w:tcPr>
          <w:p w14:paraId="070E0860" w14:textId="77777777" w:rsidR="00A3205F" w:rsidRPr="000F28C5" w:rsidRDefault="00A3205F" w:rsidP="00A3205F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0F28C5">
              <w:rPr>
                <w:rFonts w:asciiTheme="minorHAnsi" w:hAnsiTheme="minorHAnsi" w:cs="Arial"/>
                <w:sz w:val="22"/>
                <w:szCs w:val="22"/>
              </w:rPr>
              <w:t xml:space="preserve">Date </w:t>
            </w:r>
            <w:r>
              <w:rPr>
                <w:rFonts w:asciiTheme="minorHAnsi" w:hAnsiTheme="minorHAnsi" w:cs="Arial"/>
                <w:sz w:val="22"/>
                <w:szCs w:val="22"/>
              </w:rPr>
              <w:t>de la formation</w:t>
            </w:r>
          </w:p>
        </w:tc>
        <w:tc>
          <w:tcPr>
            <w:tcW w:w="4606" w:type="dxa"/>
          </w:tcPr>
          <w:p w14:paraId="4063F762" w14:textId="71AEE557" w:rsidR="00A3205F" w:rsidRPr="00B42127" w:rsidRDefault="00EB31B9" w:rsidP="00A3205F">
            <w:pPr>
              <w:rPr>
                <w:rFonts w:asciiTheme="minorHAnsi" w:hAnsiTheme="minorHAnsi" w:cs="Arial"/>
                <w:color w:val="548DD4" w:themeColor="text2" w:themeTint="99"/>
                <w:sz w:val="22"/>
                <w:szCs w:val="22"/>
              </w:rPr>
            </w:pPr>
            <w:r w:rsidRPr="005D5030">
              <w:rPr>
                <w:rFonts w:ascii="Calibri" w:eastAsia="Calibri" w:hAnsi="Calibri"/>
                <w:bCs/>
                <w:iCs/>
                <w:sz w:val="22"/>
                <w:szCs w:val="22"/>
                <w:lang w:eastAsia="en-US"/>
              </w:rPr>
              <w:t>{{ date_</w:t>
            </w:r>
            <w:r>
              <w:rPr>
                <w:rFonts w:ascii="Calibri" w:eastAsia="Calibri" w:hAnsi="Calibri"/>
                <w:bCs/>
                <w:iCs/>
                <w:sz w:val="22"/>
                <w:szCs w:val="22"/>
                <w:lang w:eastAsia="en-US"/>
              </w:rPr>
              <w:t>formation</w:t>
            </w:r>
            <w:r w:rsidRPr="005D5030">
              <w:rPr>
                <w:rFonts w:ascii="Calibri" w:eastAsia="Calibri" w:hAnsi="Calibri"/>
                <w:bCs/>
                <w:iCs/>
                <w:sz w:val="22"/>
                <w:szCs w:val="22"/>
                <w:lang w:eastAsia="en-US"/>
              </w:rPr>
              <w:t>_</w:t>
            </w:r>
            <w:r w:rsidR="004A1197">
              <w:rPr>
                <w:rFonts w:ascii="Calibri" w:eastAsia="Calibri" w:hAnsi="Calibri"/>
                <w:bCs/>
                <w:iCs/>
                <w:sz w:val="22"/>
                <w:szCs w:val="22"/>
                <w:lang w:eastAsia="en-US"/>
              </w:rPr>
              <w:t>epi</w:t>
            </w:r>
            <w:r w:rsidRPr="005D5030">
              <w:rPr>
                <w:rFonts w:ascii="Calibri" w:eastAsia="Calibri" w:hAnsi="Calibri"/>
                <w:bCs/>
                <w:iCs/>
                <w:sz w:val="22"/>
                <w:szCs w:val="22"/>
                <w:lang w:eastAsia="en-US"/>
              </w:rPr>
              <w:t xml:space="preserve"> }}</w:t>
            </w:r>
          </w:p>
          <w:p w14:paraId="56164065" w14:textId="77777777" w:rsidR="00A3205F" w:rsidRPr="000F28C5" w:rsidRDefault="00A3205F" w:rsidP="00A3205F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A3205F" w:rsidRPr="000F28C5" w14:paraId="5A7830BE" w14:textId="77777777" w:rsidTr="00A3205F">
        <w:tc>
          <w:tcPr>
            <w:tcW w:w="4606" w:type="dxa"/>
          </w:tcPr>
          <w:p w14:paraId="604C6080" w14:textId="77777777" w:rsidR="00A3205F" w:rsidRPr="000F28C5" w:rsidRDefault="00A3205F" w:rsidP="00A3205F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0F28C5">
              <w:rPr>
                <w:rFonts w:asciiTheme="minorHAnsi" w:hAnsiTheme="minorHAnsi" w:cs="Arial"/>
                <w:sz w:val="22"/>
                <w:szCs w:val="22"/>
              </w:rPr>
              <w:t xml:space="preserve">Durée </w:t>
            </w:r>
          </w:p>
        </w:tc>
        <w:tc>
          <w:tcPr>
            <w:tcW w:w="4606" w:type="dxa"/>
          </w:tcPr>
          <w:p w14:paraId="6D1EEEDB" w14:textId="1A7C3379" w:rsidR="00A3205F" w:rsidRPr="000F28C5" w:rsidRDefault="00A3205F" w:rsidP="00A3205F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5C6B81">
              <w:rPr>
                <w:rFonts w:ascii="Calibri" w:hAnsi="Calibri" w:cs="Calibri"/>
                <w:sz w:val="22"/>
                <w:szCs w:val="22"/>
              </w:rPr>
              <w:t>7 heures</w:t>
            </w:r>
          </w:p>
          <w:p w14:paraId="56BE3806" w14:textId="77777777" w:rsidR="00A3205F" w:rsidRPr="000F28C5" w:rsidRDefault="00A3205F" w:rsidP="00A3205F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A3205F" w:rsidRPr="000F28C5" w14:paraId="3C661CC2" w14:textId="77777777" w:rsidTr="00A3205F">
        <w:tc>
          <w:tcPr>
            <w:tcW w:w="4606" w:type="dxa"/>
          </w:tcPr>
          <w:p w14:paraId="4FF2DECF" w14:textId="77777777" w:rsidR="00A3205F" w:rsidRPr="000F28C5" w:rsidRDefault="00A3205F" w:rsidP="00A3205F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 w:rsidRPr="000F28C5">
              <w:rPr>
                <w:rFonts w:asciiTheme="minorHAnsi" w:hAnsiTheme="minorHAnsi" w:cs="Arial"/>
                <w:sz w:val="22"/>
                <w:szCs w:val="22"/>
              </w:rPr>
              <w:t>Lieu</w:t>
            </w:r>
          </w:p>
        </w:tc>
        <w:tc>
          <w:tcPr>
            <w:tcW w:w="4606" w:type="dxa"/>
          </w:tcPr>
          <w:p w14:paraId="335A99B8" w14:textId="77777777" w:rsidR="00A3205F" w:rsidRDefault="00A3205F" w:rsidP="00A3205F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 xml:space="preserve">Intégrale </w:t>
            </w:r>
            <w:proofErr w:type="spellStart"/>
            <w:r>
              <w:rPr>
                <w:rFonts w:asciiTheme="minorHAnsi" w:hAnsiTheme="minorHAnsi" w:cs="Arial"/>
                <w:sz w:val="22"/>
                <w:szCs w:val="22"/>
              </w:rPr>
              <w:t>Academy</w:t>
            </w:r>
            <w:proofErr w:type="spellEnd"/>
            <w:r>
              <w:rPr>
                <w:rFonts w:asciiTheme="minorHAnsi" w:hAnsiTheme="minorHAnsi" w:cs="Arial"/>
                <w:sz w:val="22"/>
                <w:szCs w:val="22"/>
              </w:rPr>
              <w:t>, Puget sur Argens (Var, 83)</w:t>
            </w:r>
          </w:p>
          <w:p w14:paraId="35C7FE9D" w14:textId="77777777" w:rsidR="00A3205F" w:rsidRPr="000F28C5" w:rsidRDefault="00A3205F" w:rsidP="00A3205F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</w:p>
          <w:p w14:paraId="547F8D8C" w14:textId="77777777" w:rsidR="00A3205F" w:rsidRPr="000F28C5" w:rsidRDefault="00A3205F" w:rsidP="00A3205F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</w:tbl>
    <w:p w14:paraId="346A23B5" w14:textId="77777777" w:rsidR="00A3205F" w:rsidRDefault="00A3205F" w:rsidP="00A3205F">
      <w:pPr>
        <w:rPr>
          <w:rFonts w:ascii="Calibri" w:eastAsia="Calibri" w:hAnsi="Calibri"/>
          <w:b/>
          <w:i/>
          <w:sz w:val="22"/>
          <w:szCs w:val="22"/>
          <w:lang w:eastAsia="en-US"/>
        </w:rPr>
      </w:pPr>
    </w:p>
    <w:p w14:paraId="66E89970" w14:textId="0F6A795B" w:rsidR="00F47184" w:rsidRDefault="00F47184" w:rsidP="00F47184">
      <w:pPr>
        <w:rPr>
          <w:rFonts w:asciiTheme="minorHAnsi" w:hAnsiTheme="minorHAnsi" w:cs="Arial"/>
          <w:b/>
          <w:i/>
          <w:sz w:val="22"/>
          <w:szCs w:val="22"/>
        </w:rPr>
      </w:pPr>
      <w:r>
        <w:rPr>
          <w:rFonts w:ascii="Calibri" w:eastAsia="Calibri" w:hAnsi="Calibri"/>
          <w:b/>
          <w:i/>
          <w:sz w:val="22"/>
          <w:szCs w:val="22"/>
          <w:lang w:eastAsia="en-US"/>
        </w:rPr>
        <w:t xml:space="preserve">Fait à Puget sur Argens, le </w:t>
      </w:r>
      <w:r w:rsidR="005D5030">
        <w:rPr>
          <w:rFonts w:ascii="Calibri" w:eastAsia="Calibri" w:hAnsi="Calibri"/>
          <w:b/>
          <w:i/>
          <w:sz w:val="22"/>
          <w:szCs w:val="22"/>
          <w:lang w:eastAsia="en-US"/>
        </w:rPr>
        <w:t xml:space="preserve">{{ </w:t>
      </w:r>
      <w:proofErr w:type="spellStart"/>
      <w:r w:rsidR="005D5030">
        <w:rPr>
          <w:rFonts w:ascii="Calibri" w:eastAsia="Calibri" w:hAnsi="Calibri"/>
          <w:b/>
          <w:i/>
          <w:sz w:val="22"/>
          <w:szCs w:val="22"/>
          <w:lang w:eastAsia="en-US"/>
        </w:rPr>
        <w:t>date_fin_formation</w:t>
      </w:r>
      <w:proofErr w:type="spellEnd"/>
      <w:r w:rsidR="005D5030">
        <w:rPr>
          <w:rFonts w:ascii="Calibri" w:eastAsia="Calibri" w:hAnsi="Calibri"/>
          <w:b/>
          <w:i/>
          <w:sz w:val="22"/>
          <w:szCs w:val="22"/>
          <w:lang w:eastAsia="en-US"/>
        </w:rPr>
        <w:t xml:space="preserve"> }}</w:t>
      </w:r>
    </w:p>
    <w:p w14:paraId="045350DB" w14:textId="77777777" w:rsidR="00F47184" w:rsidRPr="00F47184" w:rsidRDefault="00F47184" w:rsidP="00F47184">
      <w:pPr>
        <w:rPr>
          <w:rFonts w:ascii="Calibri" w:eastAsia="Calibri" w:hAnsi="Calibri"/>
          <w:b/>
          <w:i/>
          <w:sz w:val="22"/>
          <w:szCs w:val="22"/>
          <w:lang w:eastAsia="en-US"/>
        </w:rPr>
      </w:pPr>
    </w:p>
    <w:p w14:paraId="0B519C02" w14:textId="77777777" w:rsidR="00A3205F" w:rsidRPr="00721B6F" w:rsidRDefault="00A3205F" w:rsidP="00A3205F">
      <w:pPr>
        <w:jc w:val="right"/>
        <w:rPr>
          <w:rFonts w:ascii="Calibri" w:eastAsia="Calibri" w:hAnsi="Calibri"/>
          <w:b/>
          <w:sz w:val="22"/>
          <w:szCs w:val="22"/>
          <w:lang w:eastAsia="en-US"/>
        </w:rPr>
      </w:pPr>
      <w:r w:rsidRPr="00721B6F">
        <w:rPr>
          <w:rFonts w:ascii="Calibri" w:eastAsia="Calibri" w:hAnsi="Calibri"/>
          <w:b/>
          <w:sz w:val="22"/>
          <w:szCs w:val="22"/>
          <w:lang w:eastAsia="en-US"/>
        </w:rPr>
        <w:t>Monsieur Clément VAILLANT</w:t>
      </w:r>
    </w:p>
    <w:p w14:paraId="54DA9FEA" w14:textId="77777777" w:rsidR="00A3205F" w:rsidRPr="00721B6F" w:rsidRDefault="00A3205F" w:rsidP="00A3205F">
      <w:pPr>
        <w:ind w:left="5670"/>
        <w:rPr>
          <w:rFonts w:ascii="Calibri" w:eastAsia="Calibri" w:hAnsi="Calibri"/>
          <w:b/>
          <w:sz w:val="22"/>
          <w:szCs w:val="22"/>
          <w:lang w:eastAsia="en-US"/>
        </w:rPr>
      </w:pPr>
      <w:r w:rsidRPr="00721B6F">
        <w:rPr>
          <w:rFonts w:ascii="Calibri" w:eastAsia="Calibri" w:hAnsi="Calibri"/>
          <w:b/>
          <w:sz w:val="22"/>
          <w:szCs w:val="22"/>
          <w:lang w:eastAsia="en-US"/>
        </w:rPr>
        <w:t xml:space="preserve">Directeur général Intégrale </w:t>
      </w:r>
      <w:proofErr w:type="spellStart"/>
      <w:r w:rsidRPr="00721B6F">
        <w:rPr>
          <w:rFonts w:ascii="Calibri" w:eastAsia="Calibri" w:hAnsi="Calibri"/>
          <w:b/>
          <w:sz w:val="22"/>
          <w:szCs w:val="22"/>
          <w:lang w:eastAsia="en-US"/>
        </w:rPr>
        <w:t>Academy</w:t>
      </w:r>
      <w:proofErr w:type="spellEnd"/>
      <w:r w:rsidRPr="00721B6F">
        <w:rPr>
          <w:rFonts w:ascii="Calibri" w:eastAsia="Calibri" w:hAnsi="Calibri"/>
          <w:b/>
          <w:sz w:val="22"/>
          <w:szCs w:val="22"/>
          <w:lang w:eastAsia="en-US"/>
        </w:rPr>
        <w:br/>
      </w:r>
    </w:p>
    <w:p w14:paraId="6235ADC5" w14:textId="77777777" w:rsidR="00A3205F" w:rsidRPr="000F28C5" w:rsidRDefault="00A3205F" w:rsidP="00A3205F">
      <w:pPr>
        <w:jc w:val="right"/>
        <w:rPr>
          <w:rFonts w:ascii="Calibri" w:eastAsia="Calibri" w:hAnsi="Calibri"/>
          <w:sz w:val="22"/>
          <w:szCs w:val="22"/>
          <w:lang w:eastAsia="en-US"/>
        </w:rPr>
      </w:pPr>
      <w:r w:rsidRPr="00721B6F">
        <w:rPr>
          <w:rFonts w:ascii="Calibri" w:eastAsia="Calibri" w:hAnsi="Calibri"/>
          <w:noProof/>
          <w:sz w:val="22"/>
          <w:szCs w:val="22"/>
          <w:lang w:eastAsia="en-US"/>
        </w:rPr>
        <w:drawing>
          <wp:inline distT="0" distB="0" distL="0" distR="0" wp14:anchorId="6BB00AB5" wp14:editId="5B97B6A4">
            <wp:extent cx="1177648" cy="658800"/>
            <wp:effectExtent l="0" t="0" r="3810" b="8255"/>
            <wp:docPr id="2" name="Image 2" descr="\\YOL2-FIC-01\Utilisateurs$\cle.vaillant\Documents\Signature Clement VAILLA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YOL2-FIC-01\Utilisateurs$\cle.vaillant\Documents\Signature Clement VAILLAN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648" cy="6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1B6F">
        <w:t xml:space="preserve"> </w:t>
      </w:r>
      <w:r>
        <w:rPr>
          <w:noProof/>
        </w:rPr>
        <w:drawing>
          <wp:inline distT="0" distB="0" distL="0" distR="0" wp14:anchorId="66469934" wp14:editId="3D7041BF">
            <wp:extent cx="1949450" cy="660400"/>
            <wp:effectExtent l="0" t="0" r="0" b="635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40584FA2" w14:textId="77777777" w:rsidR="00A3205F" w:rsidRDefault="00A3205F" w:rsidP="00721B6F">
      <w:pPr>
        <w:jc w:val="right"/>
        <w:rPr>
          <w:rFonts w:ascii="Calibri" w:eastAsia="Calibri" w:hAnsi="Calibri"/>
          <w:sz w:val="22"/>
          <w:szCs w:val="22"/>
          <w:lang w:eastAsia="en-US"/>
        </w:rPr>
      </w:pPr>
    </w:p>
    <w:p w14:paraId="16F3D75D" w14:textId="77777777" w:rsidR="00A3205F" w:rsidRDefault="00A3205F" w:rsidP="00721B6F">
      <w:pPr>
        <w:jc w:val="right"/>
        <w:rPr>
          <w:rFonts w:ascii="Calibri" w:eastAsia="Calibri" w:hAnsi="Calibri"/>
          <w:sz w:val="22"/>
          <w:szCs w:val="22"/>
          <w:lang w:eastAsia="en-US"/>
        </w:rPr>
      </w:pPr>
    </w:p>
    <w:p w14:paraId="2399D8A3" w14:textId="77777777" w:rsidR="00A3205F" w:rsidRDefault="00A3205F" w:rsidP="00721B6F">
      <w:pPr>
        <w:jc w:val="right"/>
        <w:rPr>
          <w:rFonts w:ascii="Calibri" w:eastAsia="Calibri" w:hAnsi="Calibri"/>
          <w:sz w:val="22"/>
          <w:szCs w:val="22"/>
          <w:lang w:eastAsia="en-US"/>
        </w:rPr>
      </w:pPr>
    </w:p>
    <w:p w14:paraId="6018B47D" w14:textId="77777777" w:rsidR="00C10F4D" w:rsidRDefault="00C10F4D">
      <w:pPr>
        <w:rPr>
          <w:rFonts w:ascii="Calibri" w:eastAsia="Calibri" w:hAnsi="Calibri"/>
          <w:sz w:val="22"/>
          <w:szCs w:val="22"/>
          <w:lang w:eastAsia="en-US"/>
        </w:rPr>
      </w:pPr>
      <w:r>
        <w:rPr>
          <w:rFonts w:ascii="Calibri" w:eastAsia="Calibri" w:hAnsi="Calibri"/>
          <w:sz w:val="22"/>
          <w:szCs w:val="22"/>
          <w:lang w:eastAsia="en-US"/>
        </w:rPr>
        <w:br w:type="page"/>
      </w:r>
    </w:p>
    <w:p w14:paraId="2ED0FFFE" w14:textId="77777777" w:rsidR="00A3205F" w:rsidRDefault="00A3205F" w:rsidP="00721B6F">
      <w:pPr>
        <w:jc w:val="right"/>
        <w:rPr>
          <w:rFonts w:ascii="Calibri" w:eastAsia="Calibri" w:hAnsi="Calibri"/>
          <w:sz w:val="22"/>
          <w:szCs w:val="22"/>
          <w:lang w:eastAsia="en-US"/>
        </w:rPr>
      </w:pPr>
    </w:p>
    <w:p w14:paraId="22F99249" w14:textId="77777777" w:rsidR="00A3205F" w:rsidRDefault="00A3205F" w:rsidP="00C10F4D">
      <w:pPr>
        <w:rPr>
          <w:rFonts w:ascii="Calibri" w:eastAsia="Calibri" w:hAnsi="Calibri"/>
          <w:sz w:val="22"/>
          <w:szCs w:val="22"/>
          <w:lang w:eastAsia="en-US"/>
        </w:rPr>
      </w:pPr>
    </w:p>
    <w:p w14:paraId="5B6DBA48" w14:textId="77777777" w:rsidR="00A3205F" w:rsidRDefault="00A3205F" w:rsidP="00721B6F">
      <w:pPr>
        <w:jc w:val="right"/>
        <w:rPr>
          <w:rFonts w:ascii="Calibri" w:eastAsia="Calibri" w:hAnsi="Calibri"/>
          <w:sz w:val="22"/>
          <w:szCs w:val="22"/>
          <w:lang w:eastAsia="en-US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52"/>
      </w:tblGrid>
      <w:tr w:rsidR="00A3205F" w:rsidRPr="000F28C5" w14:paraId="09C44329" w14:textId="77777777" w:rsidTr="00A3205F">
        <w:trPr>
          <w:trHeight w:val="524"/>
        </w:trPr>
        <w:tc>
          <w:tcPr>
            <w:tcW w:w="9212" w:type="dxa"/>
            <w:vAlign w:val="center"/>
          </w:tcPr>
          <w:p w14:paraId="1B904C1A" w14:textId="77777777" w:rsidR="00A3205F" w:rsidRPr="00B361C2" w:rsidRDefault="00A3205F" w:rsidP="00A3205F">
            <w:pPr>
              <w:jc w:val="center"/>
              <w:rPr>
                <w:rFonts w:asciiTheme="minorHAnsi" w:hAnsiTheme="minorHAnsi" w:cs="Arial"/>
                <w:b/>
                <w:bCs/>
                <w:iCs/>
                <w:sz w:val="22"/>
                <w:szCs w:val="22"/>
              </w:rPr>
            </w:pPr>
            <w:r>
              <w:rPr>
                <w:rFonts w:asciiTheme="minorHAnsi" w:hAnsiTheme="minorHAnsi" w:cs="Arial"/>
                <w:b/>
                <w:bCs/>
                <w:iCs/>
                <w:sz w:val="28"/>
                <w:szCs w:val="22"/>
              </w:rPr>
              <w:t>ATTESTATION DE FIN DE FORMATION</w:t>
            </w:r>
          </w:p>
        </w:tc>
      </w:tr>
    </w:tbl>
    <w:p w14:paraId="49513AD6" w14:textId="77777777" w:rsidR="00A3205F" w:rsidRDefault="00A3205F" w:rsidP="00A3205F">
      <w:pPr>
        <w:rPr>
          <w:rFonts w:asciiTheme="minorHAnsi" w:hAnsiTheme="minorHAnsi" w:cs="Arial"/>
          <w:sz w:val="22"/>
          <w:szCs w:val="22"/>
        </w:rPr>
      </w:pPr>
    </w:p>
    <w:p w14:paraId="4C4AED65" w14:textId="77777777" w:rsidR="00A3205F" w:rsidRDefault="00A3205F" w:rsidP="00A3205F">
      <w:pPr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Je soussigné, Monsieur Clément VAILLANT, directeur général du centre de formation Intégrale Sécurité Formations, atteste que : </w:t>
      </w:r>
    </w:p>
    <w:p w14:paraId="71822ABC" w14:textId="77777777" w:rsidR="00A3205F" w:rsidRDefault="00A3205F" w:rsidP="00A3205F">
      <w:pPr>
        <w:jc w:val="both"/>
        <w:rPr>
          <w:rFonts w:asciiTheme="minorHAnsi" w:hAnsiTheme="minorHAnsi" w:cs="Arial"/>
          <w:sz w:val="22"/>
          <w:szCs w:val="22"/>
        </w:rPr>
      </w:pPr>
    </w:p>
    <w:p w14:paraId="29AE4F7B" w14:textId="2BD7362E" w:rsidR="00A3205F" w:rsidRPr="00A3205F" w:rsidRDefault="00A3205F" w:rsidP="00A3205F">
      <w:pPr>
        <w:jc w:val="center"/>
        <w:rPr>
          <w:rFonts w:asciiTheme="minorHAnsi" w:hAnsiTheme="minorHAnsi" w:cs="Arial"/>
          <w:b/>
          <w:szCs w:val="22"/>
        </w:rPr>
      </w:pPr>
      <w:r>
        <w:rPr>
          <w:rFonts w:asciiTheme="minorHAnsi" w:hAnsiTheme="minorHAnsi" w:cs="Arial"/>
          <w:b/>
          <w:noProof/>
          <w:szCs w:val="22"/>
        </w:rPr>
        <w:t>{{ nom_complet }}</w:t>
      </w:r>
    </w:p>
    <w:p w14:paraId="1F2BEBCA" w14:textId="77777777" w:rsidR="00A3205F" w:rsidRDefault="00A3205F" w:rsidP="00A3205F">
      <w:pPr>
        <w:jc w:val="both"/>
        <w:rPr>
          <w:rFonts w:asciiTheme="minorHAnsi" w:hAnsiTheme="minorHAnsi" w:cs="Arial"/>
          <w:sz w:val="22"/>
          <w:szCs w:val="22"/>
        </w:rPr>
      </w:pPr>
    </w:p>
    <w:p w14:paraId="73017082" w14:textId="77777777" w:rsidR="00A3205F" w:rsidRDefault="00A3205F" w:rsidP="00A3205F">
      <w:pPr>
        <w:jc w:val="center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A suivi intégralement la formation :</w:t>
      </w:r>
    </w:p>
    <w:p w14:paraId="19461A0C" w14:textId="77777777" w:rsidR="00A3205F" w:rsidRPr="000F28C5" w:rsidRDefault="00A3205F" w:rsidP="00A3205F">
      <w:pPr>
        <w:rPr>
          <w:rFonts w:asciiTheme="minorHAnsi" w:hAnsiTheme="minorHAnsi" w:cs="Arial"/>
          <w:sz w:val="22"/>
          <w:szCs w:val="22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52"/>
      </w:tblGrid>
      <w:tr w:rsidR="00A3205F" w:rsidRPr="000F28C5" w14:paraId="1941C57B" w14:textId="77777777" w:rsidTr="00A3205F">
        <w:trPr>
          <w:trHeight w:val="524"/>
        </w:trPr>
        <w:tc>
          <w:tcPr>
            <w:tcW w:w="9212" w:type="dxa"/>
            <w:vAlign w:val="center"/>
          </w:tcPr>
          <w:p w14:paraId="31620AB6" w14:textId="77777777" w:rsidR="00A3205F" w:rsidRPr="000F28C5" w:rsidRDefault="00A3205F" w:rsidP="00A3205F">
            <w:pPr>
              <w:jc w:val="center"/>
              <w:rPr>
                <w:rFonts w:asciiTheme="minorHAnsi" w:hAnsiTheme="minorHAnsi" w:cs="Arial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="Arial"/>
                <w:b/>
                <w:bCs/>
                <w:i/>
                <w:iCs/>
                <w:sz w:val="22"/>
                <w:szCs w:val="22"/>
              </w:rPr>
              <w:t>Titre à Finalité Professionnelle (TFP</w:t>
            </w:r>
            <w:r w:rsidR="00AA52B3">
              <w:rPr>
                <w:rFonts w:asciiTheme="minorHAnsi" w:hAnsiTheme="minorHAnsi" w:cs="Arial"/>
                <w:b/>
                <w:bCs/>
                <w:i/>
                <w:iCs/>
                <w:sz w:val="22"/>
                <w:szCs w:val="22"/>
              </w:rPr>
              <w:t>) Agent de Prévention et de Sécurité (APS)</w:t>
            </w:r>
          </w:p>
        </w:tc>
      </w:tr>
    </w:tbl>
    <w:p w14:paraId="0B41BF9A" w14:textId="77777777" w:rsidR="00A3205F" w:rsidRPr="000F28C5" w:rsidRDefault="00A3205F" w:rsidP="00A3205F">
      <w:pPr>
        <w:rPr>
          <w:rFonts w:asciiTheme="minorHAnsi" w:hAnsiTheme="minorHAnsi" w:cs="Arial"/>
          <w:sz w:val="22"/>
          <w:szCs w:val="22"/>
        </w:rPr>
      </w:pPr>
    </w:p>
    <w:p w14:paraId="74602818" w14:textId="77777777" w:rsidR="00A3205F" w:rsidRPr="000F28C5" w:rsidRDefault="00A3205F" w:rsidP="00A3205F">
      <w:pPr>
        <w:rPr>
          <w:rFonts w:asciiTheme="minorHAnsi" w:hAnsiTheme="minorHAnsi" w:cs="Arial"/>
          <w:sz w:val="22"/>
          <w:szCs w:val="22"/>
        </w:rPr>
      </w:pPr>
    </w:p>
    <w:p w14:paraId="27EF26EB" w14:textId="77777777" w:rsidR="00A3205F" w:rsidRPr="000F28C5" w:rsidRDefault="00A3205F" w:rsidP="00A3205F">
      <w:pPr>
        <w:rPr>
          <w:rFonts w:asciiTheme="minorHAnsi" w:hAnsiTheme="minorHAnsi" w:cs="Arial"/>
          <w:sz w:val="22"/>
          <w:szCs w:val="22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10"/>
        <w:gridCol w:w="4562"/>
      </w:tblGrid>
      <w:tr w:rsidR="00A3205F" w:rsidRPr="000F28C5" w14:paraId="39DCC118" w14:textId="77777777" w:rsidTr="00A3205F">
        <w:tc>
          <w:tcPr>
            <w:tcW w:w="4606" w:type="dxa"/>
          </w:tcPr>
          <w:p w14:paraId="1CB4C523" w14:textId="77777777" w:rsidR="00A3205F" w:rsidRPr="000F28C5" w:rsidRDefault="00A3205F" w:rsidP="00A3205F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0F28C5">
              <w:rPr>
                <w:rFonts w:asciiTheme="minorHAnsi" w:hAnsiTheme="minorHAnsi" w:cs="Arial"/>
                <w:sz w:val="22"/>
                <w:szCs w:val="22"/>
              </w:rPr>
              <w:t>Date</w:t>
            </w:r>
            <w:r>
              <w:rPr>
                <w:rFonts w:asciiTheme="minorHAnsi" w:hAnsiTheme="minorHAnsi" w:cs="Arial"/>
                <w:sz w:val="22"/>
                <w:szCs w:val="22"/>
              </w:rPr>
              <w:t>s</w:t>
            </w:r>
            <w:r w:rsidRPr="000F28C5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="Arial"/>
                <w:sz w:val="22"/>
                <w:szCs w:val="22"/>
              </w:rPr>
              <w:t>de la formation</w:t>
            </w:r>
          </w:p>
        </w:tc>
        <w:tc>
          <w:tcPr>
            <w:tcW w:w="4606" w:type="dxa"/>
          </w:tcPr>
          <w:p w14:paraId="5DFB994B" w14:textId="4B269A86" w:rsidR="00A3205F" w:rsidRDefault="00A3205F" w:rsidP="00A3205F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Du {{ periode_formation }}</w:t>
            </w:r>
          </w:p>
          <w:p w14:paraId="1834BA53" w14:textId="77777777" w:rsidR="00A3205F" w:rsidRPr="000F28C5" w:rsidRDefault="00A3205F" w:rsidP="00A3205F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A3205F" w:rsidRPr="000F28C5" w14:paraId="3D591599" w14:textId="77777777" w:rsidTr="00A3205F">
        <w:tc>
          <w:tcPr>
            <w:tcW w:w="4606" w:type="dxa"/>
          </w:tcPr>
          <w:p w14:paraId="64E87F5F" w14:textId="77777777" w:rsidR="00A3205F" w:rsidRPr="000F28C5" w:rsidRDefault="00A3205F" w:rsidP="00A3205F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0F28C5">
              <w:rPr>
                <w:rFonts w:asciiTheme="minorHAnsi" w:hAnsiTheme="minorHAnsi" w:cs="Arial"/>
                <w:sz w:val="22"/>
                <w:szCs w:val="22"/>
              </w:rPr>
              <w:t xml:space="preserve">Durée </w:t>
            </w:r>
          </w:p>
        </w:tc>
        <w:tc>
          <w:tcPr>
            <w:tcW w:w="4606" w:type="dxa"/>
          </w:tcPr>
          <w:p w14:paraId="466B4E8E" w14:textId="25AC5AC7" w:rsidR="00A3205F" w:rsidRPr="000F28C5" w:rsidRDefault="00AA52B3" w:rsidP="00A3205F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175 heures</w:t>
            </w:r>
          </w:p>
          <w:p w14:paraId="1DB17EC5" w14:textId="77777777" w:rsidR="00A3205F" w:rsidRPr="000F28C5" w:rsidRDefault="00A3205F" w:rsidP="00A3205F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A3205F" w:rsidRPr="000F28C5" w14:paraId="48C2D107" w14:textId="77777777" w:rsidTr="00A3205F">
        <w:tc>
          <w:tcPr>
            <w:tcW w:w="4606" w:type="dxa"/>
          </w:tcPr>
          <w:p w14:paraId="1D9E53BE" w14:textId="77777777" w:rsidR="00A3205F" w:rsidRPr="000F28C5" w:rsidRDefault="00A3205F" w:rsidP="00A3205F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 w:rsidRPr="000F28C5">
              <w:rPr>
                <w:rFonts w:asciiTheme="minorHAnsi" w:hAnsiTheme="minorHAnsi" w:cs="Arial"/>
                <w:sz w:val="22"/>
                <w:szCs w:val="22"/>
              </w:rPr>
              <w:t>Lieu</w:t>
            </w:r>
          </w:p>
        </w:tc>
        <w:tc>
          <w:tcPr>
            <w:tcW w:w="4606" w:type="dxa"/>
          </w:tcPr>
          <w:p w14:paraId="5DFF6C99" w14:textId="77777777" w:rsidR="00A3205F" w:rsidRDefault="00A3205F" w:rsidP="00A3205F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 xml:space="preserve">Intégrale </w:t>
            </w:r>
            <w:proofErr w:type="spellStart"/>
            <w:r>
              <w:rPr>
                <w:rFonts w:asciiTheme="minorHAnsi" w:hAnsiTheme="minorHAnsi" w:cs="Arial"/>
                <w:sz w:val="22"/>
                <w:szCs w:val="22"/>
              </w:rPr>
              <w:t>Academy</w:t>
            </w:r>
            <w:proofErr w:type="spellEnd"/>
            <w:r>
              <w:rPr>
                <w:rFonts w:asciiTheme="minorHAnsi" w:hAnsiTheme="minorHAnsi" w:cs="Arial"/>
                <w:sz w:val="22"/>
                <w:szCs w:val="22"/>
              </w:rPr>
              <w:t>, Puget sur Argens (Var, 83)</w:t>
            </w:r>
          </w:p>
          <w:p w14:paraId="2AF61BD9" w14:textId="77777777" w:rsidR="00A3205F" w:rsidRPr="000F28C5" w:rsidRDefault="00A3205F" w:rsidP="00A3205F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</w:p>
          <w:p w14:paraId="3E972DBF" w14:textId="77777777" w:rsidR="00A3205F" w:rsidRPr="000F28C5" w:rsidRDefault="00A3205F" w:rsidP="00A3205F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</w:tbl>
    <w:p w14:paraId="74D9CECF" w14:textId="77777777" w:rsidR="00A3205F" w:rsidRDefault="00A3205F" w:rsidP="00A3205F">
      <w:pPr>
        <w:rPr>
          <w:rFonts w:ascii="Calibri" w:eastAsia="Calibri" w:hAnsi="Calibri"/>
          <w:b/>
          <w:i/>
          <w:sz w:val="22"/>
          <w:szCs w:val="22"/>
          <w:lang w:eastAsia="en-US"/>
        </w:rPr>
      </w:pPr>
    </w:p>
    <w:p w14:paraId="62DFD029" w14:textId="21299A2A" w:rsidR="00A3205F" w:rsidRDefault="00A3205F" w:rsidP="00A3205F">
      <w:pPr>
        <w:rPr>
          <w:rFonts w:asciiTheme="minorHAnsi" w:hAnsiTheme="minorHAnsi" w:cs="Arial"/>
          <w:b/>
          <w:i/>
          <w:sz w:val="22"/>
          <w:szCs w:val="22"/>
        </w:rPr>
      </w:pPr>
      <w:r>
        <w:rPr>
          <w:rFonts w:ascii="Calibri" w:eastAsia="Calibri" w:hAnsi="Calibri"/>
          <w:b/>
          <w:i/>
          <w:sz w:val="22"/>
          <w:szCs w:val="22"/>
          <w:lang w:eastAsia="en-US"/>
        </w:rPr>
        <w:t xml:space="preserve">Fait à Puget sur Argens, le {{ </w:t>
      </w:r>
      <w:proofErr w:type="spellStart"/>
      <w:r>
        <w:rPr>
          <w:rFonts w:ascii="Calibri" w:eastAsia="Calibri" w:hAnsi="Calibri"/>
          <w:b/>
          <w:i/>
          <w:sz w:val="22"/>
          <w:szCs w:val="22"/>
          <w:lang w:eastAsia="en-US"/>
        </w:rPr>
        <w:t>date_fin_formation</w:t>
      </w:r>
      <w:proofErr w:type="spellEnd"/>
      <w:r>
        <w:rPr>
          <w:rFonts w:ascii="Calibri" w:eastAsia="Calibri" w:hAnsi="Calibri"/>
          <w:b/>
          <w:i/>
          <w:sz w:val="22"/>
          <w:szCs w:val="22"/>
          <w:lang w:eastAsia="en-US"/>
        </w:rPr>
        <w:t xml:space="preserve"> }}</w:t>
      </w:r>
    </w:p>
    <w:p w14:paraId="3F41A390" w14:textId="77777777" w:rsidR="00F47184" w:rsidRDefault="00F47184" w:rsidP="00A3205F">
      <w:pPr>
        <w:rPr>
          <w:rFonts w:ascii="Calibri" w:eastAsia="Calibri" w:hAnsi="Calibri"/>
          <w:b/>
          <w:i/>
          <w:sz w:val="22"/>
          <w:szCs w:val="22"/>
          <w:lang w:eastAsia="en-US"/>
        </w:rPr>
      </w:pPr>
    </w:p>
    <w:p w14:paraId="542CB004" w14:textId="77777777" w:rsidR="00F47184" w:rsidRPr="00F47184" w:rsidRDefault="00F47184" w:rsidP="00A3205F">
      <w:pPr>
        <w:rPr>
          <w:rFonts w:ascii="Calibri" w:eastAsia="Calibri" w:hAnsi="Calibri"/>
          <w:b/>
          <w:i/>
          <w:sz w:val="22"/>
          <w:szCs w:val="22"/>
          <w:lang w:eastAsia="en-US"/>
        </w:rPr>
      </w:pPr>
    </w:p>
    <w:p w14:paraId="51696816" w14:textId="77777777" w:rsidR="00A3205F" w:rsidRPr="00721B6F" w:rsidRDefault="00A3205F" w:rsidP="00A3205F">
      <w:pPr>
        <w:jc w:val="right"/>
        <w:rPr>
          <w:rFonts w:ascii="Calibri" w:eastAsia="Calibri" w:hAnsi="Calibri"/>
          <w:b/>
          <w:sz w:val="22"/>
          <w:szCs w:val="22"/>
          <w:lang w:eastAsia="en-US"/>
        </w:rPr>
      </w:pPr>
      <w:r w:rsidRPr="00721B6F">
        <w:rPr>
          <w:rFonts w:ascii="Calibri" w:eastAsia="Calibri" w:hAnsi="Calibri"/>
          <w:b/>
          <w:sz w:val="22"/>
          <w:szCs w:val="22"/>
          <w:lang w:eastAsia="en-US"/>
        </w:rPr>
        <w:t>Monsieur Clément VAILLANT</w:t>
      </w:r>
    </w:p>
    <w:p w14:paraId="53CAFDA4" w14:textId="77777777" w:rsidR="00A3205F" w:rsidRPr="00721B6F" w:rsidRDefault="00A3205F" w:rsidP="00A3205F">
      <w:pPr>
        <w:ind w:left="5670"/>
        <w:rPr>
          <w:rFonts w:ascii="Calibri" w:eastAsia="Calibri" w:hAnsi="Calibri"/>
          <w:b/>
          <w:sz w:val="22"/>
          <w:szCs w:val="22"/>
          <w:lang w:eastAsia="en-US"/>
        </w:rPr>
      </w:pPr>
      <w:r w:rsidRPr="00721B6F">
        <w:rPr>
          <w:rFonts w:ascii="Calibri" w:eastAsia="Calibri" w:hAnsi="Calibri"/>
          <w:b/>
          <w:sz w:val="22"/>
          <w:szCs w:val="22"/>
          <w:lang w:eastAsia="en-US"/>
        </w:rPr>
        <w:t xml:space="preserve">Directeur général Intégrale </w:t>
      </w:r>
      <w:proofErr w:type="spellStart"/>
      <w:r w:rsidRPr="00721B6F">
        <w:rPr>
          <w:rFonts w:ascii="Calibri" w:eastAsia="Calibri" w:hAnsi="Calibri"/>
          <w:b/>
          <w:sz w:val="22"/>
          <w:szCs w:val="22"/>
          <w:lang w:eastAsia="en-US"/>
        </w:rPr>
        <w:t>Academy</w:t>
      </w:r>
      <w:proofErr w:type="spellEnd"/>
      <w:r w:rsidRPr="00721B6F">
        <w:rPr>
          <w:rFonts w:ascii="Calibri" w:eastAsia="Calibri" w:hAnsi="Calibri"/>
          <w:b/>
          <w:sz w:val="22"/>
          <w:szCs w:val="22"/>
          <w:lang w:eastAsia="en-US"/>
        </w:rPr>
        <w:br/>
      </w:r>
    </w:p>
    <w:p w14:paraId="2D715AC4" w14:textId="77777777" w:rsidR="00A3205F" w:rsidRPr="000F28C5" w:rsidRDefault="00A3205F" w:rsidP="00A3205F">
      <w:pPr>
        <w:jc w:val="right"/>
        <w:rPr>
          <w:rFonts w:ascii="Calibri" w:eastAsia="Calibri" w:hAnsi="Calibri"/>
          <w:sz w:val="22"/>
          <w:szCs w:val="22"/>
          <w:lang w:eastAsia="en-US"/>
        </w:rPr>
      </w:pPr>
      <w:r w:rsidRPr="00721B6F">
        <w:rPr>
          <w:rFonts w:ascii="Calibri" w:eastAsia="Calibri" w:hAnsi="Calibri"/>
          <w:noProof/>
          <w:sz w:val="22"/>
          <w:szCs w:val="22"/>
          <w:lang w:eastAsia="en-US"/>
        </w:rPr>
        <w:drawing>
          <wp:inline distT="0" distB="0" distL="0" distR="0" wp14:anchorId="16971EC5" wp14:editId="3E843200">
            <wp:extent cx="1177648" cy="658800"/>
            <wp:effectExtent l="0" t="0" r="3810" b="8255"/>
            <wp:docPr id="10" name="Image 10" descr="\\YOL2-FIC-01\Utilisateurs$\cle.vaillant\Documents\Signature Clement VAILLA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YOL2-FIC-01\Utilisateurs$\cle.vaillant\Documents\Signature Clement VAILLAN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648" cy="6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1B6F">
        <w:t xml:space="preserve"> </w:t>
      </w:r>
      <w:r>
        <w:rPr>
          <w:noProof/>
        </w:rPr>
        <w:drawing>
          <wp:inline distT="0" distB="0" distL="0" distR="0" wp14:anchorId="707EF9F2" wp14:editId="5247B1D9">
            <wp:extent cx="1949450" cy="660400"/>
            <wp:effectExtent l="0" t="0" r="0" b="635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3D10A" w14:textId="77777777" w:rsidR="00A3205F" w:rsidRDefault="00A3205F" w:rsidP="00721B6F">
      <w:pPr>
        <w:jc w:val="right"/>
        <w:rPr>
          <w:rFonts w:ascii="Calibri" w:eastAsia="Calibri" w:hAnsi="Calibri"/>
          <w:sz w:val="22"/>
          <w:szCs w:val="22"/>
          <w:lang w:eastAsia="en-US"/>
        </w:rPr>
      </w:pPr>
    </w:p>
    <w:p w14:paraId="3D67638B" w14:textId="77777777" w:rsidR="00F47184" w:rsidRDefault="00F47184" w:rsidP="00721B6F">
      <w:pPr>
        <w:jc w:val="right"/>
        <w:rPr>
          <w:rFonts w:ascii="Calibri" w:eastAsia="Calibri" w:hAnsi="Calibri"/>
          <w:sz w:val="22"/>
          <w:szCs w:val="22"/>
          <w:lang w:eastAsia="en-US"/>
        </w:rPr>
      </w:pPr>
    </w:p>
    <w:p w14:paraId="4262AF87" w14:textId="77777777" w:rsidR="00F47184" w:rsidRDefault="00F47184" w:rsidP="00721B6F">
      <w:pPr>
        <w:jc w:val="right"/>
        <w:rPr>
          <w:rFonts w:ascii="Calibri" w:eastAsia="Calibri" w:hAnsi="Calibri"/>
          <w:sz w:val="22"/>
          <w:szCs w:val="22"/>
          <w:lang w:eastAsia="en-US"/>
        </w:rPr>
      </w:pPr>
    </w:p>
    <w:p w14:paraId="5EF49453" w14:textId="77777777" w:rsidR="00F47184" w:rsidRDefault="00F47184" w:rsidP="00721B6F">
      <w:pPr>
        <w:jc w:val="right"/>
        <w:rPr>
          <w:rFonts w:ascii="Calibri" w:eastAsia="Calibri" w:hAnsi="Calibri"/>
          <w:sz w:val="22"/>
          <w:szCs w:val="22"/>
          <w:lang w:eastAsia="en-US"/>
        </w:rPr>
      </w:pPr>
    </w:p>
    <w:p w14:paraId="67EB1C86" w14:textId="77777777" w:rsidR="00F47184" w:rsidRDefault="00C10F4D" w:rsidP="008A2D69">
      <w:pPr>
        <w:rPr>
          <w:rFonts w:ascii="Calibri" w:eastAsia="Calibri" w:hAnsi="Calibri"/>
          <w:sz w:val="22"/>
          <w:szCs w:val="22"/>
          <w:lang w:eastAsia="en-US"/>
        </w:rPr>
      </w:pPr>
      <w:r>
        <w:rPr>
          <w:rFonts w:ascii="Calibri" w:eastAsia="Calibri" w:hAnsi="Calibri"/>
          <w:sz w:val="22"/>
          <w:szCs w:val="22"/>
          <w:lang w:eastAsia="en-US"/>
        </w:rPr>
        <w:br w:type="page"/>
      </w:r>
    </w:p>
    <w:tbl>
      <w:tblPr>
        <w:tblW w:w="907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10"/>
        <w:gridCol w:w="902"/>
        <w:gridCol w:w="1487"/>
        <w:gridCol w:w="1096"/>
        <w:gridCol w:w="1096"/>
      </w:tblGrid>
      <w:tr w:rsidR="008A2D69" w14:paraId="6E954E17" w14:textId="77777777" w:rsidTr="008A2D69">
        <w:trPr>
          <w:trHeight w:val="315"/>
        </w:trPr>
        <w:tc>
          <w:tcPr>
            <w:tcW w:w="907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241DB" w14:textId="77777777" w:rsidR="008A2D69" w:rsidRDefault="008A2D69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lastRenderedPageBreak/>
              <w:t xml:space="preserve">TFP </w:t>
            </w:r>
            <w:r w:rsidR="00AA52B3">
              <w:rPr>
                <w:rFonts w:ascii="Calibri" w:hAnsi="Calibri" w:cs="Calibri"/>
                <w:b/>
                <w:bCs/>
                <w:color w:val="000000"/>
              </w:rPr>
              <w:t>Agent de Prévention et de Sécurité APS</w:t>
            </w:r>
          </w:p>
        </w:tc>
      </w:tr>
      <w:tr w:rsidR="008A2D69" w14:paraId="3FAE4685" w14:textId="77777777" w:rsidTr="008A2D69">
        <w:trPr>
          <w:trHeight w:val="300"/>
        </w:trPr>
        <w:tc>
          <w:tcPr>
            <w:tcW w:w="907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1B8E5" w14:textId="77777777" w:rsidR="008A2D69" w:rsidRDefault="008A2D6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FICHE DE SUIVI ET D'EVALUATION CONTINUE THEORIQUE ET PRATIQUE DE LA FORMATION</w:t>
            </w:r>
          </w:p>
          <w:p w14:paraId="1E7F22CD" w14:textId="77777777" w:rsidR="008A2D69" w:rsidRDefault="008A2D6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0E66E4D2" w14:textId="4CFBE30D" w:rsidR="008A2D69" w:rsidRPr="008A2D69" w:rsidRDefault="008A2D69" w:rsidP="008A2D69">
            <w:pPr>
              <w:jc w:val="center"/>
              <w:rPr>
                <w:rFonts w:asciiTheme="minorHAnsi" w:hAnsiTheme="minorHAnsi" w:cs="Arial"/>
                <w:b/>
                <w:color w:val="548DD4" w:themeColor="text2" w:themeTint="99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548DD4" w:themeColor="text2" w:themeTint="99"/>
                <w:szCs w:val="22"/>
              </w:rPr>
              <w:t>Session du {{ periode_formation }}</w:t>
            </w:r>
          </w:p>
          <w:p w14:paraId="1C6517AB" w14:textId="15E522FC" w:rsidR="008A2D69" w:rsidRDefault="008A2D69" w:rsidP="008A2D69">
            <w:pPr>
              <w:jc w:val="center"/>
              <w:rPr>
                <w:rFonts w:asciiTheme="minorHAnsi" w:hAnsiTheme="minorHAnsi" w:cs="Arial"/>
                <w:b/>
                <w:color w:val="548DD4" w:themeColor="text2" w:themeTint="99"/>
                <w:szCs w:val="22"/>
              </w:rPr>
            </w:pPr>
            <w:r>
              <w:rPr>
                <w:rFonts w:asciiTheme="minorHAnsi" w:hAnsiTheme="minorHAnsi" w:cs="Arial"/>
                <w:b/>
                <w:noProof/>
                <w:color w:val="548DD4" w:themeColor="text2" w:themeTint="99"/>
                <w:szCs w:val="22"/>
              </w:rPr>
              <w:t>{{ nom_complet }}</w:t>
            </w:r>
          </w:p>
          <w:p w14:paraId="6D49CA9E" w14:textId="77777777" w:rsidR="00AA52B3" w:rsidRDefault="00AA52B3" w:rsidP="008A2D69">
            <w:pPr>
              <w:jc w:val="center"/>
              <w:rPr>
                <w:rFonts w:asciiTheme="minorHAnsi" w:hAnsiTheme="minorHAnsi" w:cs="Arial"/>
                <w:b/>
                <w:color w:val="548DD4" w:themeColor="text2" w:themeTint="99"/>
                <w:szCs w:val="22"/>
              </w:rPr>
            </w:pPr>
          </w:p>
          <w:tbl>
            <w:tblPr>
              <w:tblW w:w="914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951"/>
              <w:gridCol w:w="944"/>
              <w:gridCol w:w="1557"/>
              <w:gridCol w:w="1270"/>
              <w:gridCol w:w="1270"/>
            </w:tblGrid>
            <w:tr w:rsidR="00AA52B3" w14:paraId="25560C9D" w14:textId="77777777" w:rsidTr="00AA52B3">
              <w:trPr>
                <w:trHeight w:val="300"/>
              </w:trPr>
              <w:tc>
                <w:tcPr>
                  <w:tcW w:w="40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F04E3" w14:textId="77777777" w:rsidR="00AA52B3" w:rsidRDefault="00AA52B3" w:rsidP="00AA52B3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2540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9B4B1C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b/>
                      <w:bCs/>
                      <w:i/>
                      <w:i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i/>
                      <w:iCs/>
                      <w:color w:val="000000"/>
                      <w:sz w:val="22"/>
                      <w:szCs w:val="22"/>
                    </w:rPr>
                    <w:t>Note QCU entraînement</w:t>
                  </w:r>
                </w:p>
              </w:tc>
              <w:tc>
                <w:tcPr>
                  <w:tcW w:w="2580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E9D586C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b/>
                      <w:bCs/>
                      <w:i/>
                      <w:i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i/>
                      <w:iCs/>
                      <w:color w:val="000000"/>
                      <w:sz w:val="22"/>
                      <w:szCs w:val="22"/>
                    </w:rPr>
                    <w:t>Commentaire du formateur</w:t>
                  </w:r>
                </w:p>
              </w:tc>
            </w:tr>
            <w:tr w:rsidR="00AA52B3" w14:paraId="29E7B33D" w14:textId="77777777" w:rsidTr="00AA52B3">
              <w:trPr>
                <w:trHeight w:val="525"/>
              </w:trPr>
              <w:tc>
                <w:tcPr>
                  <w:tcW w:w="40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2EB3BB" w14:textId="77777777" w:rsidR="00AA52B3" w:rsidRDefault="00AA52B3" w:rsidP="00AA52B3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UV02 ENVIRONNEMENT JURIDIQUE</w:t>
                  </w:r>
                </w:p>
              </w:tc>
              <w:tc>
                <w:tcPr>
                  <w:tcW w:w="254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B1FED4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  <w:t> </w:t>
                  </w:r>
                </w:p>
              </w:tc>
              <w:tc>
                <w:tcPr>
                  <w:tcW w:w="258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89C216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22"/>
                      <w:szCs w:val="22"/>
                    </w:rPr>
                    <w:t> </w:t>
                  </w:r>
                </w:p>
              </w:tc>
            </w:tr>
            <w:tr w:rsidR="00AA52B3" w14:paraId="202F0392" w14:textId="77777777" w:rsidTr="00AA52B3">
              <w:trPr>
                <w:trHeight w:val="525"/>
              </w:trPr>
              <w:tc>
                <w:tcPr>
                  <w:tcW w:w="40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8D3FEB5" w14:textId="77777777" w:rsidR="00AA52B3" w:rsidRDefault="00AA52B3" w:rsidP="00AA52B3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UV03 GESTION DES CONFLITS</w:t>
                  </w:r>
                </w:p>
              </w:tc>
              <w:tc>
                <w:tcPr>
                  <w:tcW w:w="254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DF2D89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  <w:t> </w:t>
                  </w:r>
                </w:p>
              </w:tc>
              <w:tc>
                <w:tcPr>
                  <w:tcW w:w="258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E2BB10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22"/>
                      <w:szCs w:val="22"/>
                    </w:rPr>
                    <w:t> </w:t>
                  </w:r>
                </w:p>
              </w:tc>
            </w:tr>
            <w:tr w:rsidR="00AA52B3" w14:paraId="4FBAD8DD" w14:textId="77777777" w:rsidTr="00AA52B3">
              <w:trPr>
                <w:trHeight w:val="525"/>
              </w:trPr>
              <w:tc>
                <w:tcPr>
                  <w:tcW w:w="40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6A8B8B4" w14:textId="77777777" w:rsidR="00AA52B3" w:rsidRDefault="00AA52B3" w:rsidP="00AA52B3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UV04 MODULE STRATEGIQUE</w:t>
                  </w:r>
                </w:p>
              </w:tc>
              <w:tc>
                <w:tcPr>
                  <w:tcW w:w="254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1C2A1DD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  <w:t> </w:t>
                  </w:r>
                </w:p>
              </w:tc>
              <w:tc>
                <w:tcPr>
                  <w:tcW w:w="258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2C87846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22"/>
                      <w:szCs w:val="22"/>
                    </w:rPr>
                    <w:t> </w:t>
                  </w:r>
                </w:p>
              </w:tc>
            </w:tr>
            <w:tr w:rsidR="00AA52B3" w14:paraId="337ADDB4" w14:textId="77777777" w:rsidTr="00AA52B3">
              <w:trPr>
                <w:trHeight w:val="525"/>
              </w:trPr>
              <w:tc>
                <w:tcPr>
                  <w:tcW w:w="40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1E8268" w14:textId="77777777" w:rsidR="00AA52B3" w:rsidRDefault="00AA52B3" w:rsidP="00AA52B3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UV05 INCENDIE</w:t>
                  </w:r>
                </w:p>
              </w:tc>
              <w:tc>
                <w:tcPr>
                  <w:tcW w:w="254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37DADBF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  <w:t> </w:t>
                  </w:r>
                </w:p>
              </w:tc>
              <w:tc>
                <w:tcPr>
                  <w:tcW w:w="258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7F2353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22"/>
                      <w:szCs w:val="22"/>
                    </w:rPr>
                    <w:t> </w:t>
                  </w:r>
                </w:p>
              </w:tc>
            </w:tr>
            <w:tr w:rsidR="00AA52B3" w14:paraId="61FA1144" w14:textId="77777777" w:rsidTr="00AA52B3">
              <w:trPr>
                <w:trHeight w:val="525"/>
              </w:trPr>
              <w:tc>
                <w:tcPr>
                  <w:tcW w:w="40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97FEDC" w14:textId="77777777" w:rsidR="00AA52B3" w:rsidRDefault="00AA52B3" w:rsidP="00AA52B3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UV06 ARTICLE 73 CPP</w:t>
                  </w:r>
                </w:p>
              </w:tc>
              <w:tc>
                <w:tcPr>
                  <w:tcW w:w="254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11907CD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  <w:t> </w:t>
                  </w:r>
                </w:p>
              </w:tc>
              <w:tc>
                <w:tcPr>
                  <w:tcW w:w="258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4D2110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22"/>
                      <w:szCs w:val="22"/>
                    </w:rPr>
                    <w:t> </w:t>
                  </w:r>
                </w:p>
              </w:tc>
            </w:tr>
            <w:tr w:rsidR="00AA52B3" w14:paraId="5E9FE963" w14:textId="77777777" w:rsidTr="00AA52B3">
              <w:trPr>
                <w:trHeight w:val="525"/>
              </w:trPr>
              <w:tc>
                <w:tcPr>
                  <w:tcW w:w="40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1754F38" w14:textId="77777777" w:rsidR="00AA52B3" w:rsidRDefault="00AA52B3" w:rsidP="00AA52B3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UV07 TERRORISME</w:t>
                  </w:r>
                </w:p>
              </w:tc>
              <w:tc>
                <w:tcPr>
                  <w:tcW w:w="254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6CF84E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  <w:t> </w:t>
                  </w:r>
                </w:p>
              </w:tc>
              <w:tc>
                <w:tcPr>
                  <w:tcW w:w="258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B7E7D76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22"/>
                      <w:szCs w:val="22"/>
                    </w:rPr>
                    <w:t> </w:t>
                  </w:r>
                </w:p>
              </w:tc>
            </w:tr>
            <w:tr w:rsidR="00AA52B3" w14:paraId="648B1482" w14:textId="77777777" w:rsidTr="00AA52B3">
              <w:trPr>
                <w:trHeight w:val="525"/>
              </w:trPr>
              <w:tc>
                <w:tcPr>
                  <w:tcW w:w="40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96CC8" w14:textId="77777777" w:rsidR="00AA52B3" w:rsidRDefault="00AA52B3" w:rsidP="00AA52B3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UV08 PROFESSIONNEL</w:t>
                  </w:r>
                </w:p>
              </w:tc>
              <w:tc>
                <w:tcPr>
                  <w:tcW w:w="254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55F0B20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  <w:t> </w:t>
                  </w:r>
                </w:p>
              </w:tc>
              <w:tc>
                <w:tcPr>
                  <w:tcW w:w="258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A3A95A0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22"/>
                      <w:szCs w:val="22"/>
                    </w:rPr>
                    <w:t> </w:t>
                  </w:r>
                </w:p>
              </w:tc>
            </w:tr>
            <w:tr w:rsidR="00AA52B3" w14:paraId="4737DBB2" w14:textId="77777777" w:rsidTr="00AA52B3">
              <w:trPr>
                <w:trHeight w:val="525"/>
              </w:trPr>
              <w:tc>
                <w:tcPr>
                  <w:tcW w:w="40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69EA2F5" w14:textId="77777777" w:rsidR="00AA52B3" w:rsidRDefault="00AA52B3" w:rsidP="00AA52B3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UV09 PALPATION</w:t>
                  </w:r>
                </w:p>
              </w:tc>
              <w:tc>
                <w:tcPr>
                  <w:tcW w:w="254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DE61C7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  <w:t> </w:t>
                  </w:r>
                </w:p>
              </w:tc>
              <w:tc>
                <w:tcPr>
                  <w:tcW w:w="258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459E1CA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22"/>
                      <w:szCs w:val="22"/>
                    </w:rPr>
                    <w:t> </w:t>
                  </w:r>
                </w:p>
              </w:tc>
            </w:tr>
            <w:tr w:rsidR="00AA52B3" w14:paraId="0BC424A7" w14:textId="77777777" w:rsidTr="00AA52B3">
              <w:trPr>
                <w:trHeight w:val="525"/>
              </w:trPr>
              <w:tc>
                <w:tcPr>
                  <w:tcW w:w="40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4F42949" w14:textId="77777777" w:rsidR="00AA52B3" w:rsidRDefault="00AA52B3" w:rsidP="00AA52B3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UV11 GESTION DES RISQUES</w:t>
                  </w:r>
                </w:p>
              </w:tc>
              <w:tc>
                <w:tcPr>
                  <w:tcW w:w="254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5E0A564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  <w:t> </w:t>
                  </w:r>
                </w:p>
              </w:tc>
              <w:tc>
                <w:tcPr>
                  <w:tcW w:w="258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635DF4B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22"/>
                      <w:szCs w:val="22"/>
                    </w:rPr>
                    <w:t> </w:t>
                  </w:r>
                </w:p>
              </w:tc>
            </w:tr>
            <w:tr w:rsidR="00AA52B3" w14:paraId="2648D381" w14:textId="77777777" w:rsidTr="00AA52B3">
              <w:trPr>
                <w:trHeight w:val="525"/>
              </w:trPr>
              <w:tc>
                <w:tcPr>
                  <w:tcW w:w="40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EBEDD6D" w14:textId="77777777" w:rsidR="00AA52B3" w:rsidRDefault="00AA52B3" w:rsidP="00AA52B3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UV10 / 12 / 14 EVENEMENTIEL</w:t>
                  </w:r>
                </w:p>
              </w:tc>
              <w:tc>
                <w:tcPr>
                  <w:tcW w:w="254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B4198BA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  <w:t> </w:t>
                  </w:r>
                </w:p>
              </w:tc>
              <w:tc>
                <w:tcPr>
                  <w:tcW w:w="258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E8D1AC6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22"/>
                      <w:szCs w:val="22"/>
                    </w:rPr>
                    <w:t> </w:t>
                  </w:r>
                </w:p>
              </w:tc>
            </w:tr>
            <w:tr w:rsidR="00AA52B3" w14:paraId="3460FFBA" w14:textId="77777777" w:rsidTr="00AA52B3">
              <w:trPr>
                <w:trHeight w:val="300"/>
              </w:trPr>
              <w:tc>
                <w:tcPr>
                  <w:tcW w:w="40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2E6D0D5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22"/>
                      <w:szCs w:val="22"/>
                    </w:rPr>
                  </w:pPr>
                </w:p>
              </w:tc>
              <w:tc>
                <w:tcPr>
                  <w:tcW w:w="9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BE65477" w14:textId="77777777" w:rsidR="00AA52B3" w:rsidRDefault="00AA52B3" w:rsidP="00AA52B3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5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43584F" w14:textId="77777777" w:rsidR="00AA52B3" w:rsidRDefault="00AA52B3" w:rsidP="00AA52B3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89FAAF1" w14:textId="77777777" w:rsidR="00AA52B3" w:rsidRDefault="00AA52B3" w:rsidP="00AA52B3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06D83AA" w14:textId="77777777" w:rsidR="00AA52B3" w:rsidRDefault="00AA52B3" w:rsidP="00AA52B3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AA52B3" w14:paraId="1BA222A4" w14:textId="77777777" w:rsidTr="00AA52B3">
              <w:trPr>
                <w:trHeight w:val="300"/>
              </w:trPr>
              <w:tc>
                <w:tcPr>
                  <w:tcW w:w="40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83F5CDD" w14:textId="77777777" w:rsidR="00AA52B3" w:rsidRDefault="00AA52B3" w:rsidP="00AA52B3">
                  <w:pPr>
                    <w:rPr>
                      <w:rFonts w:ascii="Calibri" w:hAnsi="Calibri" w:cs="Calibri"/>
                      <w:b/>
                      <w:bCs/>
                      <w:i/>
                      <w:i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i/>
                      <w:iCs/>
                      <w:color w:val="000000"/>
                      <w:sz w:val="22"/>
                      <w:szCs w:val="22"/>
                    </w:rPr>
                    <w:t>PRATIQUE</w:t>
                  </w:r>
                </w:p>
              </w:tc>
              <w:tc>
                <w:tcPr>
                  <w:tcW w:w="9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1DA390B" w14:textId="77777777" w:rsidR="00AA52B3" w:rsidRDefault="00AA52B3" w:rsidP="00AA52B3">
                  <w:pPr>
                    <w:rPr>
                      <w:rFonts w:ascii="Calibri" w:hAnsi="Calibri" w:cs="Calibri"/>
                      <w:b/>
                      <w:bCs/>
                      <w:i/>
                      <w:i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i/>
                      <w:iCs/>
                      <w:color w:val="000000"/>
                      <w:sz w:val="22"/>
                      <w:szCs w:val="22"/>
                    </w:rPr>
                    <w:t>Acquis</w:t>
                  </w:r>
                </w:p>
              </w:tc>
              <w:tc>
                <w:tcPr>
                  <w:tcW w:w="158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BCB1BA9" w14:textId="77777777" w:rsidR="00AA52B3" w:rsidRDefault="00AA52B3" w:rsidP="00AA52B3">
                  <w:pPr>
                    <w:rPr>
                      <w:rFonts w:ascii="Calibri" w:hAnsi="Calibri" w:cs="Calibri"/>
                      <w:b/>
                      <w:bCs/>
                      <w:i/>
                      <w:i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i/>
                      <w:iCs/>
                      <w:color w:val="000000"/>
                      <w:sz w:val="22"/>
                      <w:szCs w:val="22"/>
                    </w:rPr>
                    <w:t>Non acquis</w:t>
                  </w:r>
                </w:p>
              </w:tc>
              <w:tc>
                <w:tcPr>
                  <w:tcW w:w="258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29F0F2DF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b/>
                      <w:bCs/>
                      <w:i/>
                      <w:i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i/>
                      <w:iCs/>
                      <w:color w:val="000000"/>
                      <w:sz w:val="22"/>
                      <w:szCs w:val="22"/>
                    </w:rPr>
                    <w:t>Commentaire</w:t>
                  </w:r>
                </w:p>
              </w:tc>
            </w:tr>
            <w:tr w:rsidR="00AA52B3" w14:paraId="25F8D314" w14:textId="77777777" w:rsidTr="00AA52B3">
              <w:trPr>
                <w:trHeight w:val="525"/>
              </w:trPr>
              <w:tc>
                <w:tcPr>
                  <w:tcW w:w="40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17A7F3" w14:textId="77777777" w:rsidR="00AA52B3" w:rsidRDefault="00AA52B3" w:rsidP="00AA52B3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Prise en compte du PCS</w:t>
                  </w:r>
                </w:p>
              </w:tc>
              <w:tc>
                <w:tcPr>
                  <w:tcW w:w="95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492DBDC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  <w:t> </w:t>
                  </w:r>
                </w:p>
              </w:tc>
              <w:tc>
                <w:tcPr>
                  <w:tcW w:w="15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10964CE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  <w:t> </w:t>
                  </w:r>
                </w:p>
              </w:tc>
              <w:tc>
                <w:tcPr>
                  <w:tcW w:w="258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6D2387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22"/>
                      <w:szCs w:val="22"/>
                    </w:rPr>
                    <w:t> </w:t>
                  </w:r>
                </w:p>
              </w:tc>
            </w:tr>
            <w:tr w:rsidR="00AA52B3" w14:paraId="5D009B9E" w14:textId="77777777" w:rsidTr="00AA52B3">
              <w:trPr>
                <w:trHeight w:val="525"/>
              </w:trPr>
              <w:tc>
                <w:tcPr>
                  <w:tcW w:w="40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5C6626F" w14:textId="77777777" w:rsidR="00AA52B3" w:rsidRDefault="00AA52B3" w:rsidP="00AA52B3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Contrôle d'accès - inspection visuelle</w:t>
                  </w:r>
                </w:p>
              </w:tc>
              <w:tc>
                <w:tcPr>
                  <w:tcW w:w="95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BB10B2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  <w:t> </w:t>
                  </w:r>
                </w:p>
              </w:tc>
              <w:tc>
                <w:tcPr>
                  <w:tcW w:w="15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17C445F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  <w:t> </w:t>
                  </w:r>
                </w:p>
              </w:tc>
              <w:tc>
                <w:tcPr>
                  <w:tcW w:w="258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57C3D5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22"/>
                      <w:szCs w:val="22"/>
                    </w:rPr>
                    <w:t> </w:t>
                  </w:r>
                </w:p>
              </w:tc>
            </w:tr>
            <w:tr w:rsidR="00AA52B3" w14:paraId="7ACA1E7D" w14:textId="77777777" w:rsidTr="00AA52B3">
              <w:trPr>
                <w:trHeight w:val="525"/>
              </w:trPr>
              <w:tc>
                <w:tcPr>
                  <w:tcW w:w="40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B5EE30C" w14:textId="77777777" w:rsidR="00AA52B3" w:rsidRDefault="00AA52B3" w:rsidP="00AA52B3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Palpation de sécurité</w:t>
                  </w:r>
                </w:p>
              </w:tc>
              <w:tc>
                <w:tcPr>
                  <w:tcW w:w="95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2393DB9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  <w:t> </w:t>
                  </w:r>
                </w:p>
              </w:tc>
              <w:tc>
                <w:tcPr>
                  <w:tcW w:w="15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9018725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  <w:t> </w:t>
                  </w:r>
                </w:p>
              </w:tc>
              <w:tc>
                <w:tcPr>
                  <w:tcW w:w="258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AAA8556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22"/>
                      <w:szCs w:val="22"/>
                    </w:rPr>
                    <w:t> </w:t>
                  </w:r>
                </w:p>
              </w:tc>
            </w:tr>
            <w:tr w:rsidR="00AA52B3" w14:paraId="5411A5E5" w14:textId="77777777" w:rsidTr="00AA52B3">
              <w:trPr>
                <w:trHeight w:val="525"/>
              </w:trPr>
              <w:tc>
                <w:tcPr>
                  <w:tcW w:w="40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009121" w14:textId="77777777" w:rsidR="00AA52B3" w:rsidRDefault="00AA52B3" w:rsidP="00AA52B3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Ronde de surveillance</w:t>
                  </w:r>
                </w:p>
              </w:tc>
              <w:tc>
                <w:tcPr>
                  <w:tcW w:w="95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BCC723C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  <w:t> </w:t>
                  </w:r>
                </w:p>
              </w:tc>
              <w:tc>
                <w:tcPr>
                  <w:tcW w:w="15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D473A11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  <w:t> </w:t>
                  </w:r>
                </w:p>
              </w:tc>
              <w:tc>
                <w:tcPr>
                  <w:tcW w:w="258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08B88F4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22"/>
                      <w:szCs w:val="22"/>
                    </w:rPr>
                    <w:t> </w:t>
                  </w:r>
                </w:p>
              </w:tc>
            </w:tr>
            <w:tr w:rsidR="00AA52B3" w14:paraId="4D5AA38B" w14:textId="77777777" w:rsidTr="00AA52B3">
              <w:trPr>
                <w:trHeight w:val="525"/>
              </w:trPr>
              <w:tc>
                <w:tcPr>
                  <w:tcW w:w="40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416374E" w14:textId="77777777" w:rsidR="00AA52B3" w:rsidRDefault="00AA52B3" w:rsidP="00AA52B3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Levée de doute incendie</w:t>
                  </w:r>
                </w:p>
              </w:tc>
              <w:tc>
                <w:tcPr>
                  <w:tcW w:w="95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3548181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  <w:t> </w:t>
                  </w:r>
                </w:p>
              </w:tc>
              <w:tc>
                <w:tcPr>
                  <w:tcW w:w="15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BF9075A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  <w:t> </w:t>
                  </w:r>
                </w:p>
              </w:tc>
              <w:tc>
                <w:tcPr>
                  <w:tcW w:w="258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B9C1191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22"/>
                      <w:szCs w:val="22"/>
                    </w:rPr>
                    <w:t> </w:t>
                  </w:r>
                </w:p>
              </w:tc>
            </w:tr>
          </w:tbl>
          <w:p w14:paraId="2940EA5B" w14:textId="77777777" w:rsidR="00AA52B3" w:rsidRDefault="00AA52B3" w:rsidP="008A2D69">
            <w:pPr>
              <w:jc w:val="center"/>
              <w:rPr>
                <w:rFonts w:asciiTheme="minorHAnsi" w:hAnsiTheme="minorHAnsi" w:cs="Arial"/>
                <w:b/>
                <w:color w:val="548DD4" w:themeColor="text2" w:themeTint="99"/>
                <w:szCs w:val="22"/>
              </w:rPr>
            </w:pPr>
          </w:p>
          <w:p w14:paraId="3A6B7D40" w14:textId="77777777" w:rsidR="00AA52B3" w:rsidRDefault="00AA52B3" w:rsidP="008A2D69">
            <w:pPr>
              <w:jc w:val="center"/>
              <w:rPr>
                <w:rFonts w:asciiTheme="minorHAnsi" w:hAnsiTheme="minorHAnsi" w:cs="Arial"/>
                <w:b/>
                <w:color w:val="548DD4" w:themeColor="text2" w:themeTint="99"/>
                <w:szCs w:val="22"/>
              </w:rPr>
            </w:pPr>
          </w:p>
          <w:p w14:paraId="48B0D212" w14:textId="77777777" w:rsidR="00AA52B3" w:rsidRDefault="00AA52B3" w:rsidP="008A2D69">
            <w:pPr>
              <w:jc w:val="center"/>
              <w:rPr>
                <w:rFonts w:asciiTheme="minorHAnsi" w:hAnsiTheme="minorHAnsi" w:cs="Arial"/>
                <w:b/>
                <w:color w:val="548DD4" w:themeColor="text2" w:themeTint="99"/>
                <w:szCs w:val="22"/>
              </w:rPr>
            </w:pPr>
          </w:p>
          <w:tbl>
            <w:tblPr>
              <w:tblW w:w="914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953"/>
              <w:gridCol w:w="1280"/>
              <w:gridCol w:w="1221"/>
              <w:gridCol w:w="2538"/>
            </w:tblGrid>
            <w:tr w:rsidR="00AA52B3" w14:paraId="5922C94F" w14:textId="77777777" w:rsidTr="00AA52B3">
              <w:trPr>
                <w:trHeight w:val="300"/>
              </w:trPr>
              <w:tc>
                <w:tcPr>
                  <w:tcW w:w="40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77E3DE" w14:textId="77777777" w:rsidR="00AA52B3" w:rsidRDefault="00AA52B3" w:rsidP="00AA52B3">
                  <w:pPr>
                    <w:rPr>
                      <w:rFonts w:ascii="Calibri" w:hAnsi="Calibri" w:cs="Calibri"/>
                      <w:b/>
                      <w:bCs/>
                      <w:i/>
                      <w:i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i/>
                      <w:iCs/>
                      <w:color w:val="000000"/>
                      <w:sz w:val="22"/>
                      <w:szCs w:val="22"/>
                    </w:rPr>
                    <w:lastRenderedPageBreak/>
                    <w:t>PRATIQUE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C6D81A3" w14:textId="77777777" w:rsidR="00AA52B3" w:rsidRDefault="00AA52B3" w:rsidP="00AA52B3">
                  <w:pPr>
                    <w:rPr>
                      <w:rFonts w:ascii="Calibri" w:hAnsi="Calibri" w:cs="Calibri"/>
                      <w:b/>
                      <w:bCs/>
                      <w:i/>
                      <w:i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i/>
                      <w:iCs/>
                      <w:color w:val="000000"/>
                      <w:sz w:val="22"/>
                      <w:szCs w:val="22"/>
                    </w:rPr>
                    <w:t>Acquis</w:t>
                  </w:r>
                </w:p>
              </w:tc>
              <w:tc>
                <w:tcPr>
                  <w:tcW w:w="12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012F05A" w14:textId="77777777" w:rsidR="00AA52B3" w:rsidRDefault="00AA52B3" w:rsidP="00AA52B3">
                  <w:pPr>
                    <w:rPr>
                      <w:rFonts w:ascii="Calibri" w:hAnsi="Calibri" w:cs="Calibri"/>
                      <w:b/>
                      <w:bCs/>
                      <w:i/>
                      <w:i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i/>
                      <w:iCs/>
                      <w:color w:val="000000"/>
                      <w:sz w:val="22"/>
                      <w:szCs w:val="22"/>
                    </w:rPr>
                    <w:t>Non acquis</w:t>
                  </w:r>
                </w:p>
              </w:tc>
              <w:tc>
                <w:tcPr>
                  <w:tcW w:w="25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519B97FE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b/>
                      <w:bCs/>
                      <w:i/>
                      <w:i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i/>
                      <w:iCs/>
                      <w:color w:val="000000"/>
                      <w:sz w:val="22"/>
                      <w:szCs w:val="22"/>
                    </w:rPr>
                    <w:t>Commentaire</w:t>
                  </w:r>
                </w:p>
              </w:tc>
            </w:tr>
            <w:tr w:rsidR="00AA52B3" w14:paraId="18625F9E" w14:textId="77777777" w:rsidTr="00AA52B3">
              <w:trPr>
                <w:trHeight w:val="525"/>
              </w:trPr>
              <w:tc>
                <w:tcPr>
                  <w:tcW w:w="40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691B3F7" w14:textId="77777777" w:rsidR="00AA52B3" w:rsidRDefault="00AA52B3" w:rsidP="00AA52B3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Levée de doute intrusion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EB1E385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  <w:t> 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9724885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  <w:t> </w:t>
                  </w:r>
                </w:p>
              </w:tc>
              <w:tc>
                <w:tcPr>
                  <w:tcW w:w="25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055030A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22"/>
                      <w:szCs w:val="22"/>
                    </w:rPr>
                    <w:t> </w:t>
                  </w:r>
                </w:p>
              </w:tc>
            </w:tr>
            <w:tr w:rsidR="00AA52B3" w14:paraId="44742313" w14:textId="77777777" w:rsidTr="00AA52B3">
              <w:trPr>
                <w:trHeight w:val="525"/>
              </w:trPr>
              <w:tc>
                <w:tcPr>
                  <w:tcW w:w="40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0FAE0BB" w14:textId="77777777" w:rsidR="00AA52B3" w:rsidRDefault="00AA52B3" w:rsidP="00AA52B3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Gestion d'un conflit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38C1F7C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  <w:t> 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1A07858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  <w:t> </w:t>
                  </w:r>
                </w:p>
              </w:tc>
              <w:tc>
                <w:tcPr>
                  <w:tcW w:w="25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4358675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22"/>
                      <w:szCs w:val="22"/>
                    </w:rPr>
                    <w:t> </w:t>
                  </w:r>
                </w:p>
              </w:tc>
            </w:tr>
            <w:tr w:rsidR="00AA52B3" w14:paraId="271DE474" w14:textId="77777777" w:rsidTr="00AA52B3">
              <w:trPr>
                <w:trHeight w:val="525"/>
              </w:trPr>
              <w:tc>
                <w:tcPr>
                  <w:tcW w:w="40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727163" w14:textId="77777777" w:rsidR="00AA52B3" w:rsidRDefault="00AA52B3" w:rsidP="00AA52B3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Gestion d'un conflit dégradé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74A281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  <w:t> 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8B09E7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  <w:t> </w:t>
                  </w:r>
                </w:p>
              </w:tc>
              <w:tc>
                <w:tcPr>
                  <w:tcW w:w="25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907B0FF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22"/>
                      <w:szCs w:val="22"/>
                    </w:rPr>
                    <w:t> </w:t>
                  </w:r>
                </w:p>
              </w:tc>
            </w:tr>
            <w:tr w:rsidR="00AA52B3" w14:paraId="24023EF1" w14:textId="77777777" w:rsidTr="00AA52B3">
              <w:trPr>
                <w:trHeight w:val="525"/>
              </w:trPr>
              <w:tc>
                <w:tcPr>
                  <w:tcW w:w="40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0D20A5C" w14:textId="77777777" w:rsidR="00AA52B3" w:rsidRDefault="00AA52B3" w:rsidP="00AA52B3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Prise en charge d'une victime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4E44B8E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  <w:t> 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5336226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40"/>
                      <w:szCs w:val="40"/>
                    </w:rPr>
                    <w:t> </w:t>
                  </w:r>
                </w:p>
              </w:tc>
              <w:tc>
                <w:tcPr>
                  <w:tcW w:w="25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F49244C" w14:textId="77777777" w:rsidR="00AA52B3" w:rsidRDefault="00AA52B3" w:rsidP="00AA52B3">
                  <w:pPr>
                    <w:jc w:val="center"/>
                    <w:rPr>
                      <w:rFonts w:ascii="Calibri" w:hAnsi="Calibri" w:cs="Calibri"/>
                      <w:color w:val="00B0F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B0F0"/>
                      <w:sz w:val="22"/>
                      <w:szCs w:val="22"/>
                    </w:rPr>
                    <w:t> </w:t>
                  </w:r>
                </w:p>
              </w:tc>
            </w:tr>
          </w:tbl>
          <w:p w14:paraId="05357A66" w14:textId="77777777" w:rsidR="00AA52B3" w:rsidRDefault="00AA52B3" w:rsidP="00AA52B3">
            <w:pPr>
              <w:rPr>
                <w:rFonts w:asciiTheme="minorHAnsi" w:hAnsiTheme="minorHAnsi" w:cs="Arial"/>
                <w:b/>
                <w:color w:val="548DD4" w:themeColor="text2" w:themeTint="99"/>
                <w:szCs w:val="22"/>
              </w:rPr>
            </w:pPr>
          </w:p>
          <w:p w14:paraId="6FA53C2C" w14:textId="77777777" w:rsidR="00AA52B3" w:rsidRPr="008A2D69" w:rsidRDefault="00AA52B3" w:rsidP="008A2D69">
            <w:pPr>
              <w:jc w:val="center"/>
              <w:rPr>
                <w:rFonts w:asciiTheme="minorHAnsi" w:hAnsiTheme="minorHAnsi" w:cs="Arial"/>
                <w:b/>
                <w:color w:val="548DD4" w:themeColor="text2" w:themeTint="99"/>
                <w:szCs w:val="22"/>
              </w:rPr>
            </w:pPr>
          </w:p>
          <w:p w14:paraId="310248C4" w14:textId="77777777" w:rsidR="008A2D69" w:rsidRDefault="008A2D69" w:rsidP="008A2D6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8A2D69" w14:paraId="04215B50" w14:textId="77777777" w:rsidTr="008A2D69">
        <w:trPr>
          <w:trHeight w:val="300"/>
        </w:trPr>
        <w:tc>
          <w:tcPr>
            <w:tcW w:w="548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42274" w14:textId="77777777" w:rsidR="008A2D69" w:rsidRDefault="008A2D69">
            <w:pPr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  <w:lastRenderedPageBreak/>
              <w:t>Commentaire général du formateur</w:t>
            </w:r>
          </w:p>
        </w:tc>
        <w:tc>
          <w:tcPr>
            <w:tcW w:w="145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A7038" w14:textId="77777777" w:rsidR="008A2D69" w:rsidRDefault="008A2D6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FD109" w14:textId="77777777" w:rsidR="008A2D69" w:rsidRDefault="008A2D6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33250E" w14:textId="77777777" w:rsidR="008A2D69" w:rsidRDefault="008A2D6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A2D69" w14:paraId="301508A1" w14:textId="77777777" w:rsidTr="008A2D69">
        <w:trPr>
          <w:trHeight w:val="300"/>
        </w:trPr>
        <w:tc>
          <w:tcPr>
            <w:tcW w:w="459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8BBA5" w14:textId="77777777" w:rsidR="008A2D69" w:rsidRDefault="008A2D69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>
              <w:rPr>
                <w:rFonts w:ascii="Calibri" w:hAnsi="Calibri" w:cs="Calibri"/>
                <w:color w:val="00B0F0"/>
                <w:sz w:val="22"/>
                <w:szCs w:val="22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36987" w14:textId="77777777" w:rsidR="008A2D69" w:rsidRDefault="008A2D69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44FE8" w14:textId="77777777" w:rsidR="008A2D69" w:rsidRDefault="008A2D69">
            <w:pPr>
              <w:rPr>
                <w:sz w:val="20"/>
                <w:szCs w:val="20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A7EC1" w14:textId="77777777" w:rsidR="008A2D69" w:rsidRDefault="008A2D69">
            <w:pPr>
              <w:rPr>
                <w:sz w:val="20"/>
                <w:szCs w:val="20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CD752D" w14:textId="77777777" w:rsidR="008A2D69" w:rsidRDefault="008A2D69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>
              <w:rPr>
                <w:rFonts w:ascii="Calibri" w:hAnsi="Calibri" w:cs="Calibri"/>
                <w:color w:val="00B0F0"/>
                <w:sz w:val="22"/>
                <w:szCs w:val="22"/>
              </w:rPr>
              <w:t> </w:t>
            </w:r>
          </w:p>
        </w:tc>
      </w:tr>
      <w:tr w:rsidR="008A2D69" w14:paraId="17655B8B" w14:textId="77777777" w:rsidTr="008A2D69">
        <w:trPr>
          <w:trHeight w:val="300"/>
        </w:trPr>
        <w:tc>
          <w:tcPr>
            <w:tcW w:w="459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8D4B1" w14:textId="77777777" w:rsidR="008A2D69" w:rsidRDefault="008A2D69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>
              <w:rPr>
                <w:rFonts w:ascii="Calibri" w:hAnsi="Calibri" w:cs="Calibri"/>
                <w:color w:val="00B0F0"/>
                <w:sz w:val="22"/>
                <w:szCs w:val="22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459BA" w14:textId="77777777" w:rsidR="008A2D69" w:rsidRDefault="008A2D69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2FCB9" w14:textId="77777777" w:rsidR="008A2D69" w:rsidRDefault="008A2D69">
            <w:pPr>
              <w:rPr>
                <w:sz w:val="20"/>
                <w:szCs w:val="20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64256" w14:textId="77777777" w:rsidR="008A2D69" w:rsidRDefault="008A2D69">
            <w:pPr>
              <w:rPr>
                <w:sz w:val="20"/>
                <w:szCs w:val="20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BBC445" w14:textId="77777777" w:rsidR="008A2D69" w:rsidRDefault="008A2D69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>
              <w:rPr>
                <w:rFonts w:ascii="Calibri" w:hAnsi="Calibri" w:cs="Calibri"/>
                <w:color w:val="00B0F0"/>
                <w:sz w:val="22"/>
                <w:szCs w:val="22"/>
              </w:rPr>
              <w:t> </w:t>
            </w:r>
          </w:p>
        </w:tc>
      </w:tr>
      <w:tr w:rsidR="008A2D69" w14:paraId="0A224F57" w14:textId="77777777" w:rsidTr="008A2D69">
        <w:trPr>
          <w:trHeight w:val="300"/>
        </w:trPr>
        <w:tc>
          <w:tcPr>
            <w:tcW w:w="459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59A1F" w14:textId="77777777" w:rsidR="008A2D69" w:rsidRDefault="008A2D69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>
              <w:rPr>
                <w:rFonts w:ascii="Calibri" w:hAnsi="Calibri" w:cs="Calibri"/>
                <w:color w:val="00B0F0"/>
                <w:sz w:val="22"/>
                <w:szCs w:val="22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65AB3" w14:textId="77777777" w:rsidR="008A2D69" w:rsidRDefault="008A2D69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24AC8" w14:textId="77777777" w:rsidR="008A2D69" w:rsidRDefault="008A2D69">
            <w:pPr>
              <w:rPr>
                <w:sz w:val="20"/>
                <w:szCs w:val="20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BDEFB" w14:textId="77777777" w:rsidR="008A2D69" w:rsidRDefault="008A2D69">
            <w:pPr>
              <w:rPr>
                <w:sz w:val="20"/>
                <w:szCs w:val="20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1614A2" w14:textId="77777777" w:rsidR="008A2D69" w:rsidRDefault="008A2D69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>
              <w:rPr>
                <w:rFonts w:ascii="Calibri" w:hAnsi="Calibri" w:cs="Calibri"/>
                <w:color w:val="00B0F0"/>
                <w:sz w:val="22"/>
                <w:szCs w:val="22"/>
              </w:rPr>
              <w:t> </w:t>
            </w:r>
          </w:p>
        </w:tc>
      </w:tr>
      <w:tr w:rsidR="008A2D69" w14:paraId="702DDC0B" w14:textId="77777777" w:rsidTr="008A2D69">
        <w:trPr>
          <w:trHeight w:val="315"/>
        </w:trPr>
        <w:tc>
          <w:tcPr>
            <w:tcW w:w="459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4A70D4" w14:textId="77777777" w:rsidR="008A2D69" w:rsidRDefault="008A2D69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>
              <w:rPr>
                <w:rFonts w:ascii="Calibri" w:hAnsi="Calibri" w:cs="Calibri"/>
                <w:color w:val="00B0F0"/>
                <w:sz w:val="22"/>
                <w:szCs w:val="22"/>
              </w:rPr>
              <w:t> </w:t>
            </w:r>
          </w:p>
          <w:p w14:paraId="7FD76601" w14:textId="77777777" w:rsidR="008A2D69" w:rsidRDefault="008A2D69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713146" w14:textId="77777777" w:rsidR="008A2D69" w:rsidRDefault="008A2D69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>
              <w:rPr>
                <w:rFonts w:ascii="Calibri" w:hAnsi="Calibri" w:cs="Calibri"/>
                <w:color w:val="00B0F0"/>
                <w:sz w:val="22"/>
                <w:szCs w:val="22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7BF61C" w14:textId="77777777" w:rsidR="008A2D69" w:rsidRDefault="008A2D69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>
              <w:rPr>
                <w:rFonts w:ascii="Calibri" w:hAnsi="Calibri" w:cs="Calibri"/>
                <w:color w:val="00B0F0"/>
                <w:sz w:val="22"/>
                <w:szCs w:val="22"/>
              </w:rPr>
              <w:t> 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9D8C67" w14:textId="77777777" w:rsidR="008A2D69" w:rsidRDefault="008A2D69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>
              <w:rPr>
                <w:rFonts w:ascii="Calibri" w:hAnsi="Calibri" w:cs="Calibri"/>
                <w:color w:val="00B0F0"/>
                <w:sz w:val="22"/>
                <w:szCs w:val="22"/>
              </w:rPr>
              <w:t> 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202B66" w14:textId="77777777" w:rsidR="008A2D69" w:rsidRDefault="008A2D69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>
              <w:rPr>
                <w:rFonts w:ascii="Calibri" w:hAnsi="Calibri" w:cs="Calibri"/>
                <w:color w:val="00B0F0"/>
                <w:sz w:val="22"/>
                <w:szCs w:val="22"/>
              </w:rPr>
              <w:t> </w:t>
            </w:r>
          </w:p>
        </w:tc>
      </w:tr>
    </w:tbl>
    <w:p w14:paraId="2A5F72BB" w14:textId="77777777" w:rsidR="00AA52B3" w:rsidRDefault="00AA52B3" w:rsidP="008A2D69">
      <w:pPr>
        <w:jc w:val="right"/>
        <w:rPr>
          <w:rFonts w:ascii="Calibri" w:eastAsia="Calibri" w:hAnsi="Calibri"/>
          <w:b/>
          <w:sz w:val="22"/>
          <w:szCs w:val="22"/>
          <w:lang w:eastAsia="en-US"/>
        </w:rPr>
      </w:pPr>
    </w:p>
    <w:p w14:paraId="2AC13698" w14:textId="77777777" w:rsidR="008A2D69" w:rsidRPr="00721B6F" w:rsidRDefault="008A2D69" w:rsidP="008A2D69">
      <w:pPr>
        <w:jc w:val="right"/>
        <w:rPr>
          <w:rFonts w:ascii="Calibri" w:eastAsia="Calibri" w:hAnsi="Calibri"/>
          <w:b/>
          <w:sz w:val="22"/>
          <w:szCs w:val="22"/>
          <w:lang w:eastAsia="en-US"/>
        </w:rPr>
      </w:pPr>
      <w:r w:rsidRPr="00721B6F">
        <w:rPr>
          <w:rFonts w:ascii="Calibri" w:eastAsia="Calibri" w:hAnsi="Calibri"/>
          <w:b/>
          <w:sz w:val="22"/>
          <w:szCs w:val="22"/>
          <w:lang w:eastAsia="en-US"/>
        </w:rPr>
        <w:t>Monsieur Clément VAILLANT</w:t>
      </w:r>
    </w:p>
    <w:p w14:paraId="515823B5" w14:textId="77777777" w:rsidR="008A2D69" w:rsidRPr="00721B6F" w:rsidRDefault="008A2D69" w:rsidP="008A2D69">
      <w:pPr>
        <w:ind w:left="5670"/>
        <w:rPr>
          <w:rFonts w:ascii="Calibri" w:eastAsia="Calibri" w:hAnsi="Calibri"/>
          <w:b/>
          <w:sz w:val="22"/>
          <w:szCs w:val="22"/>
          <w:lang w:eastAsia="en-US"/>
        </w:rPr>
      </w:pPr>
      <w:r w:rsidRPr="00721B6F">
        <w:rPr>
          <w:rFonts w:ascii="Calibri" w:eastAsia="Calibri" w:hAnsi="Calibri"/>
          <w:b/>
          <w:sz w:val="22"/>
          <w:szCs w:val="22"/>
          <w:lang w:eastAsia="en-US"/>
        </w:rPr>
        <w:t xml:space="preserve">Directeur général Intégrale </w:t>
      </w:r>
      <w:proofErr w:type="spellStart"/>
      <w:r w:rsidRPr="00721B6F">
        <w:rPr>
          <w:rFonts w:ascii="Calibri" w:eastAsia="Calibri" w:hAnsi="Calibri"/>
          <w:b/>
          <w:sz w:val="22"/>
          <w:szCs w:val="22"/>
          <w:lang w:eastAsia="en-US"/>
        </w:rPr>
        <w:t>Academy</w:t>
      </w:r>
      <w:proofErr w:type="spellEnd"/>
      <w:r w:rsidRPr="00721B6F">
        <w:rPr>
          <w:rFonts w:ascii="Calibri" w:eastAsia="Calibri" w:hAnsi="Calibri"/>
          <w:b/>
          <w:sz w:val="22"/>
          <w:szCs w:val="22"/>
          <w:lang w:eastAsia="en-US"/>
        </w:rPr>
        <w:br/>
      </w:r>
    </w:p>
    <w:p w14:paraId="3D5EC353" w14:textId="77777777" w:rsidR="008A2D69" w:rsidRPr="000F28C5" w:rsidRDefault="008A2D69" w:rsidP="008A2D69">
      <w:pPr>
        <w:jc w:val="right"/>
        <w:rPr>
          <w:rFonts w:ascii="Calibri" w:eastAsia="Calibri" w:hAnsi="Calibri"/>
          <w:sz w:val="22"/>
          <w:szCs w:val="22"/>
          <w:lang w:eastAsia="en-US"/>
        </w:rPr>
      </w:pPr>
      <w:r w:rsidRPr="00721B6F">
        <w:rPr>
          <w:rFonts w:ascii="Calibri" w:eastAsia="Calibri" w:hAnsi="Calibri"/>
          <w:noProof/>
          <w:sz w:val="22"/>
          <w:szCs w:val="22"/>
          <w:lang w:eastAsia="en-US"/>
        </w:rPr>
        <w:drawing>
          <wp:inline distT="0" distB="0" distL="0" distR="0" wp14:anchorId="237EB244" wp14:editId="4E89ABC6">
            <wp:extent cx="1177648" cy="658800"/>
            <wp:effectExtent l="0" t="0" r="3810" b="8255"/>
            <wp:docPr id="8" name="Image 8" descr="\\YOL2-FIC-01\Utilisateurs$\cle.vaillant\Documents\Signature Clement VAILLA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YOL2-FIC-01\Utilisateurs$\cle.vaillant\Documents\Signature Clement VAILLAN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648" cy="6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1B6F">
        <w:t xml:space="preserve"> </w:t>
      </w:r>
      <w:r>
        <w:rPr>
          <w:noProof/>
        </w:rPr>
        <w:drawing>
          <wp:inline distT="0" distB="0" distL="0" distR="0" wp14:anchorId="128FB94D" wp14:editId="2EC487CE">
            <wp:extent cx="1949450" cy="660400"/>
            <wp:effectExtent l="0" t="0" r="0" b="635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2D69" w:rsidRPr="000F28C5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1EFB63" w14:textId="77777777" w:rsidR="007110DC" w:rsidRDefault="007110DC" w:rsidP="000F28C5">
      <w:r>
        <w:separator/>
      </w:r>
    </w:p>
  </w:endnote>
  <w:endnote w:type="continuationSeparator" w:id="0">
    <w:p w14:paraId="752F727F" w14:textId="77777777" w:rsidR="007110DC" w:rsidRDefault="007110DC" w:rsidP="000F28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FF6EB" w14:textId="77777777" w:rsidR="007110DC" w:rsidRPr="00B361C2" w:rsidRDefault="007110DC" w:rsidP="00B361C2">
    <w:pPr>
      <w:pStyle w:val="Pieddepage"/>
      <w:jc w:val="center"/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</w:pPr>
    <w:r w:rsidRPr="00B361C2">
      <w:rPr>
        <w:rFonts w:ascii="Calibri" w:eastAsia="Calibri" w:hAnsi="Calibri"/>
        <w:sz w:val="14"/>
        <w:szCs w:val="14"/>
        <w:lang w:eastAsia="en-US"/>
      </w:rPr>
      <w:t>​</w:t>
    </w:r>
  </w:p>
  <w:p w14:paraId="1FD087B7" w14:textId="77777777" w:rsidR="007110DC" w:rsidRPr="00B361C2" w:rsidRDefault="007110DC" w:rsidP="00B361C2">
    <w:pPr>
      <w:pStyle w:val="Pieddepage"/>
      <w:jc w:val="center"/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</w:pPr>
    <w:r w:rsidRPr="00B361C2"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  <w:t xml:space="preserve">ORGANISME DE FORMATION CERTIFIÉ QUALIOPI </w:t>
    </w:r>
  </w:p>
  <w:p w14:paraId="1DF33227" w14:textId="77777777" w:rsidR="007110DC" w:rsidRPr="00B361C2" w:rsidRDefault="007110DC" w:rsidP="00B361C2">
    <w:pPr>
      <w:pStyle w:val="Pieddepage"/>
      <w:rPr>
        <w:rFonts w:ascii="Calibri" w:eastAsia="Calibri" w:hAnsi="Calibri"/>
        <w:i/>
        <w:color w:val="A6A6A6" w:themeColor="background1" w:themeShade="A6"/>
        <w:sz w:val="14"/>
        <w:szCs w:val="14"/>
        <w:lang w:eastAsia="en-US"/>
      </w:rPr>
    </w:pPr>
    <w:r w:rsidRPr="00B361C2">
      <w:rPr>
        <w:rFonts w:ascii="Calibri" w:eastAsia="Calibri" w:hAnsi="Calibri"/>
        <w:i/>
        <w:color w:val="A6A6A6" w:themeColor="background1" w:themeShade="A6"/>
        <w:sz w:val="14"/>
        <w:szCs w:val="14"/>
        <w:lang w:eastAsia="en-US"/>
      </w:rPr>
      <w:t>La certification qualité a été délivrée au titre de la ou des catégories d’actions suivantes : actions de formation, actions de formation par apprentissage.</w:t>
    </w:r>
  </w:p>
  <w:p w14:paraId="15D7BE43" w14:textId="77777777" w:rsidR="007110DC" w:rsidRPr="00B361C2" w:rsidRDefault="007110DC" w:rsidP="00B361C2">
    <w:pPr>
      <w:pStyle w:val="Pieddepage"/>
      <w:jc w:val="center"/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</w:pPr>
  </w:p>
  <w:p w14:paraId="10AADDBE" w14:textId="77777777" w:rsidR="007110DC" w:rsidRPr="00B361C2" w:rsidRDefault="007110DC" w:rsidP="00B361C2">
    <w:pPr>
      <w:pStyle w:val="Pieddepage"/>
      <w:jc w:val="center"/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</w:pPr>
    <w:r w:rsidRPr="00B361C2"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  <w:t>Autorisation d'exercice CNAPS</w:t>
    </w:r>
    <w:r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  <w:t xml:space="preserve"> n°</w:t>
    </w:r>
    <w:r w:rsidRPr="007802A7"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  <w:t>FOR-083-2027-02-08-20200755135</w:t>
    </w:r>
    <w:r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  <w:t xml:space="preserve"> – Agrément CPNEFP ADEF APS : 8320032701</w:t>
    </w:r>
  </w:p>
  <w:p w14:paraId="06098DDB" w14:textId="77777777" w:rsidR="007110DC" w:rsidRPr="00B361C2" w:rsidRDefault="007110DC" w:rsidP="00B361C2">
    <w:pPr>
      <w:pStyle w:val="Pieddepage"/>
      <w:jc w:val="center"/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</w:pPr>
  </w:p>
  <w:p w14:paraId="3793B724" w14:textId="77777777" w:rsidR="007110DC" w:rsidRDefault="007110DC" w:rsidP="00B361C2">
    <w:pPr>
      <w:pStyle w:val="Pieddepage"/>
      <w:jc w:val="center"/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</w:pPr>
    <w:r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  <w:t>Intégrale Sécurité Formations</w:t>
    </w:r>
    <w:r w:rsidRPr="00B361C2"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  <w:t> | </w:t>
    </w:r>
    <w:r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  <w:t xml:space="preserve">54 chemin du </w:t>
    </w:r>
    <w:proofErr w:type="spellStart"/>
    <w:r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  <w:t>Carreou</w:t>
    </w:r>
    <w:proofErr w:type="spellEnd"/>
    <w:r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  <w:t xml:space="preserve"> – 83480 PUGET SUR ARGENS</w:t>
    </w:r>
    <w:r w:rsidRPr="00B361C2"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  <w:t> | Numéro SIRET :</w:t>
    </w:r>
    <w:r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  <w:t> 840 899 884 00026</w:t>
    </w:r>
  </w:p>
  <w:p w14:paraId="38E5BCD7" w14:textId="77777777" w:rsidR="007110DC" w:rsidRPr="00B361C2" w:rsidRDefault="007110DC" w:rsidP="00B361C2">
    <w:pPr>
      <w:pStyle w:val="Pieddepage"/>
      <w:jc w:val="center"/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</w:pPr>
    <w:r w:rsidRPr="00B361C2"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  <w:t>Numéro de déclaration d'activité :</w:t>
    </w:r>
    <w:r w:rsidRPr="007802A7">
      <w:t xml:space="preserve"> </w:t>
    </w:r>
    <w:r w:rsidRPr="007802A7"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  <w:t>93830600283​</w:t>
    </w:r>
    <w:r w:rsidRPr="00B361C2"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  <w:t> Numéro de déclaration de l'organisme auprès du Préfet de la Régio</w:t>
    </w:r>
    <w:r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  <w:t>n Provence-Alpes Côte d’Azur.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23301" w14:textId="77777777" w:rsidR="007110DC" w:rsidRDefault="007110DC" w:rsidP="000F28C5">
      <w:r>
        <w:separator/>
      </w:r>
    </w:p>
  </w:footnote>
  <w:footnote w:type="continuationSeparator" w:id="0">
    <w:p w14:paraId="09B1C7D4" w14:textId="77777777" w:rsidR="007110DC" w:rsidRDefault="007110DC" w:rsidP="000F28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0" w:type="auto"/>
      <w:tblLook w:val="04A0" w:firstRow="1" w:lastRow="0" w:firstColumn="1" w:lastColumn="0" w:noHBand="0" w:noVBand="1"/>
    </w:tblPr>
    <w:tblGrid>
      <w:gridCol w:w="9062"/>
    </w:tblGrid>
    <w:tr w:rsidR="007110DC" w14:paraId="22E72B52" w14:textId="77777777" w:rsidTr="0043320F">
      <w:tc>
        <w:tcPr>
          <w:tcW w:w="9062" w:type="dxa"/>
        </w:tcPr>
        <w:p w14:paraId="4C603BE9" w14:textId="77777777" w:rsidR="007110DC" w:rsidRDefault="007110DC" w:rsidP="007D204E">
          <w:pPr>
            <w:jc w:val="center"/>
          </w:pPr>
          <w:r>
            <w:rPr>
              <w:noProof/>
            </w:rPr>
            <w:drawing>
              <wp:inline distT="0" distB="0" distL="0" distR="0" wp14:anchorId="2D3AAD19" wp14:editId="3F0F73F2">
                <wp:extent cx="6138000" cy="1227600"/>
                <wp:effectExtent l="0" t="0" r="0" b="0"/>
                <wp:docPr id="13" name="Imag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Centre de formation OF-CFA agréé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38000" cy="1227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9759BD1" w14:textId="77777777" w:rsidR="007110DC" w:rsidRDefault="007110D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0D12C8"/>
    <w:multiLevelType w:val="hybridMultilevel"/>
    <w:tmpl w:val="B6986008"/>
    <w:lvl w:ilvl="0" w:tplc="4CF2661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4714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fr-FR" w:vendorID="9" w:dllVersion="512" w:checkStyle="1"/>
  <w:activeWritingStyle w:appName="MSWord" w:lang="de-DE" w:vendorID="9" w:dllVersion="512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TEXT;HDR=Yes"/>
    <w:query w:val="SELECT * FROM C:\Users\cle.vaillant\AppData\Roaming\YPareo\Exports\yData.csv"/>
    <w:dataSource r:id="rId1"/>
    <w:odso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</w:odso>
  </w:mailMerge>
  <w:defaultTabStop w:val="709"/>
  <w:hyphenationZone w:val="425"/>
  <w:noPunctuationKerning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DBC"/>
    <w:rsid w:val="00093DBC"/>
    <w:rsid w:val="000B0FBC"/>
    <w:rsid w:val="000C4493"/>
    <w:rsid w:val="000F28C5"/>
    <w:rsid w:val="002546E5"/>
    <w:rsid w:val="002954C4"/>
    <w:rsid w:val="002A0A90"/>
    <w:rsid w:val="002F4E1E"/>
    <w:rsid w:val="002F74C5"/>
    <w:rsid w:val="00354FE3"/>
    <w:rsid w:val="00395D4D"/>
    <w:rsid w:val="0043320F"/>
    <w:rsid w:val="004C4C49"/>
    <w:rsid w:val="004D27EF"/>
    <w:rsid w:val="005252E0"/>
    <w:rsid w:val="0055516C"/>
    <w:rsid w:val="00577B9A"/>
    <w:rsid w:val="005D330E"/>
    <w:rsid w:val="005D40FD"/>
    <w:rsid w:val="00686FDE"/>
    <w:rsid w:val="00692248"/>
    <w:rsid w:val="00692276"/>
    <w:rsid w:val="007110DC"/>
    <w:rsid w:val="00711572"/>
    <w:rsid w:val="00720B33"/>
    <w:rsid w:val="00721B6F"/>
    <w:rsid w:val="00746C79"/>
    <w:rsid w:val="007653CE"/>
    <w:rsid w:val="007802A7"/>
    <w:rsid w:val="007B05D2"/>
    <w:rsid w:val="007C2BBB"/>
    <w:rsid w:val="007D204E"/>
    <w:rsid w:val="00807882"/>
    <w:rsid w:val="00807E91"/>
    <w:rsid w:val="00861174"/>
    <w:rsid w:val="008653F3"/>
    <w:rsid w:val="008A2D69"/>
    <w:rsid w:val="009D5E15"/>
    <w:rsid w:val="009E0D82"/>
    <w:rsid w:val="009E76BF"/>
    <w:rsid w:val="00A07096"/>
    <w:rsid w:val="00A3205F"/>
    <w:rsid w:val="00A4369F"/>
    <w:rsid w:val="00AA52B3"/>
    <w:rsid w:val="00B361C2"/>
    <w:rsid w:val="00B42127"/>
    <w:rsid w:val="00B6776D"/>
    <w:rsid w:val="00BB2C65"/>
    <w:rsid w:val="00C10F4D"/>
    <w:rsid w:val="00CE14BB"/>
    <w:rsid w:val="00D436DC"/>
    <w:rsid w:val="00D84C42"/>
    <w:rsid w:val="00D9778F"/>
    <w:rsid w:val="00DB652E"/>
    <w:rsid w:val="00DF3F4B"/>
    <w:rsid w:val="00E27841"/>
    <w:rsid w:val="00E32971"/>
    <w:rsid w:val="00EB31B9"/>
    <w:rsid w:val="00ED27A1"/>
    <w:rsid w:val="00EF63CC"/>
    <w:rsid w:val="00F47184"/>
    <w:rsid w:val="00F55BB9"/>
    <w:rsid w:val="00F85671"/>
    <w:rsid w:val="00FD3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9153"/>
    <o:shapelayout v:ext="edit">
      <o:idmap v:ext="edit" data="1"/>
    </o:shapelayout>
  </w:shapeDefaults>
  <w:decimalSymbol w:val=","/>
  <w:listSeparator w:val=";"/>
  <w14:docId w14:val="7C9166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rsid w:val="000F28C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F28C5"/>
    <w:rPr>
      <w:sz w:val="24"/>
      <w:szCs w:val="24"/>
    </w:rPr>
  </w:style>
  <w:style w:type="paragraph" w:styleId="Pieddepage">
    <w:name w:val="footer"/>
    <w:basedOn w:val="Normal"/>
    <w:link w:val="PieddepageCar"/>
    <w:rsid w:val="000F28C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0F28C5"/>
    <w:rPr>
      <w:sz w:val="24"/>
      <w:szCs w:val="24"/>
    </w:rPr>
  </w:style>
  <w:style w:type="paragraph" w:styleId="Textedebulles">
    <w:name w:val="Balloon Text"/>
    <w:basedOn w:val="Normal"/>
    <w:link w:val="TextedebullesCar"/>
    <w:rsid w:val="000F28C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0F28C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B361C2"/>
    <w:pPr>
      <w:ind w:left="720"/>
      <w:contextualSpacing/>
    </w:pPr>
  </w:style>
  <w:style w:type="table" w:styleId="Grilledutableau">
    <w:name w:val="Table Grid"/>
    <w:basedOn w:val="TableauNormal"/>
    <w:uiPriority w:val="39"/>
    <w:rsid w:val="00720B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0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cle.vaillant\AppData\Roaming\YPareo\Exports\yData.csv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Dossier examen APS.dotx</Template>
  <TotalTime>0</TotalTime>
  <Pages>7</Pages>
  <Words>1088</Words>
  <Characters>5990</Characters>
  <Application>Microsoft Office Word</Application>
  <DocSecurity>0</DocSecurity>
  <Lines>49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YMAG SAS</dc:creator>
  <cp:lastModifiedBy>Clément VAILLANT</cp:lastModifiedBy>
  <cp:revision>2</cp:revision>
  <dcterms:created xsi:type="dcterms:W3CDTF">2026-08-12T10:17:00Z</dcterms:created>
  <dcterms:modified xsi:type="dcterms:W3CDTF">2026-08-12T10:17:00Z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B_LIGNE">
    <vt:i4>1</vt:i4>
  </property>
</Properties>
</file>